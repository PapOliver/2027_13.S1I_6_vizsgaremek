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0AB1" w14:textId="49F028EB" w:rsidR="0046589C" w:rsidRPr="007F3F21" w:rsidRDefault="00AF4CBD" w:rsidP="007F3F21">
      <w:pPr>
        <w:pStyle w:val="Cm"/>
        <w:spacing w:before="3960" w:after="120"/>
        <w:ind w:left="2124" w:firstLine="708"/>
        <w:jc w:val="both"/>
        <w:rPr>
          <w:color w:val="1F3864" w:themeColor="accent1" w:themeShade="80"/>
        </w:rPr>
      </w:pPr>
      <w:r w:rsidRPr="007F3F21">
        <w:rPr>
          <w:color w:val="1F3864" w:themeColor="accent1" w:themeShade="80"/>
        </w:rPr>
        <w:t>ZoneControl</w:t>
      </w:r>
    </w:p>
    <w:p w14:paraId="0C66E78B" w14:textId="2245D386" w:rsidR="0046589C" w:rsidRPr="007F3F21" w:rsidRDefault="007640FE" w:rsidP="0046589C">
      <w:pPr>
        <w:pStyle w:val="Alcm"/>
        <w:spacing w:after="1440"/>
        <w:rPr>
          <w:color w:val="000000" w:themeColor="text1"/>
        </w:rPr>
      </w:pPr>
      <w:r>
        <w:rPr>
          <w:color w:val="000000" w:themeColor="text1"/>
        </w:rPr>
        <w:t>Adatszerkezet</w:t>
      </w:r>
    </w:p>
    <w:p w14:paraId="62CD7EA9" w14:textId="7B38BB78" w:rsidR="0046589C" w:rsidRDefault="00C132C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D5812B2" wp14:editId="3A1CBAD8">
            <wp:extent cx="2999700" cy="2990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29145" cy="30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5D8" w14:textId="1D0C456E" w:rsidR="00864D99" w:rsidRDefault="00864D99" w:rsidP="00864D99">
      <w:pPr>
        <w:rPr>
          <w:noProof/>
        </w:rPr>
      </w:pPr>
      <w:r>
        <w:rPr>
          <w:noProof/>
        </w:rPr>
        <w:t>Készítették: Csúri Martin 13.I</w:t>
      </w:r>
    </w:p>
    <w:p w14:paraId="7AD04707" w14:textId="2FEB6AAD" w:rsidR="00864D99" w:rsidRDefault="00864D99" w:rsidP="00864D99">
      <w:pPr>
        <w:rPr>
          <w:noProof/>
        </w:rPr>
      </w:pPr>
      <w:r>
        <w:rPr>
          <w:noProof/>
        </w:rPr>
        <w:t xml:space="preserve">                    Pap Olivér 13.I</w:t>
      </w:r>
    </w:p>
    <w:p w14:paraId="34776588" w14:textId="139EB6F3" w:rsidR="00864D99" w:rsidRDefault="00864D99" w:rsidP="00864D99">
      <w:pPr>
        <w:rPr>
          <w:noProof/>
        </w:rPr>
      </w:pPr>
      <w:r>
        <w:rPr>
          <w:noProof/>
        </w:rPr>
        <w:t xml:space="preserve">                    Vízhányó Bence 13.I</w:t>
      </w:r>
    </w:p>
    <w:p w14:paraId="4EE24CC4" w14:textId="77777777" w:rsidR="007640FE" w:rsidRDefault="007640FE" w:rsidP="008E0533"/>
    <w:sdt>
      <w:sdtPr>
        <w:id w:val="1640997355"/>
        <w:docPartObj>
          <w:docPartGallery w:val="Table of Contents"/>
          <w:docPartUnique/>
        </w:docPartObj>
      </w:sdtPr>
      <w:sdtEndPr>
        <w:rPr>
          <w:rFonts w:eastAsiaTheme="minorHAnsi" w:cs="Times New Roman"/>
          <w:b/>
          <w:bCs/>
          <w:color w:val="auto"/>
          <w:sz w:val="26"/>
          <w:szCs w:val="26"/>
          <w:lang w:eastAsia="en-US"/>
        </w:rPr>
      </w:sdtEndPr>
      <w:sdtContent>
        <w:p w14:paraId="211EBF69" w14:textId="54C5A692" w:rsidR="00357DEF" w:rsidRDefault="00357DEF">
          <w:pPr>
            <w:pStyle w:val="Tartalomjegyzkcmsora"/>
          </w:pPr>
          <w:r>
            <w:t>Tartalomjegyzék</w:t>
          </w:r>
        </w:p>
        <w:p w14:paraId="27CD0D45" w14:textId="610BAF54" w:rsidR="00441FE9" w:rsidRDefault="00357DE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41206" w:history="1">
            <w:r w:rsidR="00441FE9" w:rsidRPr="00D651BB">
              <w:rPr>
                <w:rStyle w:val="Hiperhivatkozs"/>
                <w:noProof/>
              </w:rPr>
              <w:t>1</w:t>
            </w:r>
            <w:r w:rsidR="00441F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41FE9" w:rsidRPr="00D651BB">
              <w:rPr>
                <w:rStyle w:val="Hiperhivatkozs"/>
                <w:noProof/>
              </w:rPr>
              <w:t>Táblák</w:t>
            </w:r>
            <w:r w:rsidR="00441FE9">
              <w:rPr>
                <w:noProof/>
                <w:webHidden/>
              </w:rPr>
              <w:tab/>
            </w:r>
            <w:r w:rsidR="00441FE9">
              <w:rPr>
                <w:noProof/>
                <w:webHidden/>
              </w:rPr>
              <w:fldChar w:fldCharType="begin"/>
            </w:r>
            <w:r w:rsidR="00441FE9">
              <w:rPr>
                <w:noProof/>
                <w:webHidden/>
              </w:rPr>
              <w:instrText xml:space="preserve"> PAGEREF _Toc241841206 \h </w:instrText>
            </w:r>
            <w:r w:rsidR="00441FE9">
              <w:rPr>
                <w:noProof/>
                <w:webHidden/>
              </w:rPr>
            </w:r>
            <w:r w:rsidR="00441FE9">
              <w:rPr>
                <w:noProof/>
                <w:webHidden/>
              </w:rPr>
              <w:fldChar w:fldCharType="separate"/>
            </w:r>
            <w:r w:rsidR="00441FE9">
              <w:rPr>
                <w:noProof/>
                <w:webHidden/>
              </w:rPr>
              <w:t>3</w:t>
            </w:r>
            <w:r w:rsidR="00441FE9">
              <w:rPr>
                <w:noProof/>
                <w:webHidden/>
              </w:rPr>
              <w:fldChar w:fldCharType="end"/>
            </w:r>
          </w:hyperlink>
        </w:p>
        <w:p w14:paraId="0082CD96" w14:textId="1284F741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07" w:history="1">
            <w:r w:rsidRPr="00D651BB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Vendég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ABD7" w14:textId="5A46DBFE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08" w:history="1">
            <w:r w:rsidRPr="00D651BB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Foglalások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215D" w14:textId="216AD3D5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09" w:history="1">
            <w:r w:rsidRPr="00D651BB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Szobák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ABFC" w14:textId="791B2B31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0" w:history="1">
            <w:r w:rsidRPr="00D651BB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CD7C5" w14:textId="57099FB4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1" w:history="1">
            <w:r w:rsidRPr="00D651BB">
              <w:rPr>
                <w:rStyle w:val="Hiperhivatkozs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Részlegek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947C" w14:textId="23160BF4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2" w:history="1">
            <w:r w:rsidRPr="00D651BB">
              <w:rPr>
                <w:rStyle w:val="Hiperhivatkozs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Belépési 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0C72" w14:textId="27437E71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3" w:history="1">
            <w:r w:rsidRPr="00D651BB">
              <w:rPr>
                <w:rStyle w:val="Hiperhivatkozs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Hotelek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627B" w14:textId="44899940" w:rsidR="00441FE9" w:rsidRDefault="00441FE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4" w:history="1">
            <w:r w:rsidRPr="00D651BB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Táblák közötti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E645" w14:textId="0FEFF758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5" w:history="1">
            <w:r w:rsidRPr="00D651BB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Vendég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B9E3" w14:textId="063DBD9B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6" w:history="1">
            <w:r w:rsidRPr="00D651BB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Foglalások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049E" w14:textId="7EBDA884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7" w:history="1">
            <w:r w:rsidRPr="00D651BB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Szobák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025B" w14:textId="6866FC3D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8" w:history="1">
            <w:r w:rsidRPr="00D651BB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388B" w14:textId="7389FAAB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19" w:history="1">
            <w:r w:rsidRPr="00D651BB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Részlegek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2462" w14:textId="336FE6B0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20" w:history="1">
            <w:r w:rsidRPr="00D651BB">
              <w:rPr>
                <w:rStyle w:val="Hiperhivatkozs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Belépési 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8F0F" w14:textId="5946DF1C" w:rsidR="00441FE9" w:rsidRDefault="00441F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21" w:history="1">
            <w:r w:rsidRPr="00D651BB">
              <w:rPr>
                <w:rStyle w:val="Hiperhivatkozs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Hotelek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E28D" w14:textId="1D958495" w:rsidR="00441FE9" w:rsidRDefault="00441FE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41222" w:history="1">
            <w:r w:rsidRPr="00D651BB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D651BB">
              <w:rPr>
                <w:rStyle w:val="Hiperhivatkozs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D309" w14:textId="53D02C97" w:rsidR="00357DEF" w:rsidRDefault="00357DEF">
          <w:r>
            <w:rPr>
              <w:b/>
              <w:bCs/>
            </w:rPr>
            <w:fldChar w:fldCharType="end"/>
          </w:r>
        </w:p>
      </w:sdtContent>
    </w:sdt>
    <w:p w14:paraId="681CC290" w14:textId="301A49AE" w:rsidR="007640FE" w:rsidRDefault="004E29A6" w:rsidP="00357DEF">
      <w:pPr>
        <w:pStyle w:val="Cmsor1"/>
      </w:pPr>
      <w:bookmarkStart w:id="0" w:name="_Toc241841206"/>
      <w:r>
        <w:lastRenderedPageBreak/>
        <w:t>Táblák</w:t>
      </w:r>
      <w:bookmarkEnd w:id="0"/>
    </w:p>
    <w:p w14:paraId="6DD8726F" w14:textId="22813030" w:rsidR="004E29A6" w:rsidRPr="00357DEF" w:rsidRDefault="004E29A6" w:rsidP="00357DEF">
      <w:pPr>
        <w:pStyle w:val="Cmsor2"/>
      </w:pPr>
      <w:bookmarkStart w:id="1" w:name="_Toc241841207"/>
      <w:r w:rsidRPr="00357DEF">
        <w:t>Vendég</w:t>
      </w:r>
      <w:bookmarkEnd w:id="1"/>
    </w:p>
    <w:p w14:paraId="512268B2" w14:textId="57CC91D3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 w:rsidR="001014BF">
        <w:rPr>
          <w:sz w:val="28"/>
          <w:szCs w:val="28"/>
        </w:rPr>
        <w:t>egész szám</w:t>
      </w:r>
      <w:r w:rsidR="00357DEF">
        <w:rPr>
          <w:sz w:val="28"/>
          <w:szCs w:val="28"/>
        </w:rPr>
        <w:t xml:space="preserve">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vendég azonosító</w:t>
      </w:r>
    </w:p>
    <w:p w14:paraId="39ABE181" w14:textId="2389E436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vNev</w:t>
      </w:r>
      <w:r w:rsidR="00357DEF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vendég neve</w:t>
      </w:r>
    </w:p>
    <w:p w14:paraId="62BD71A9" w14:textId="65F2E1FB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vEmail</w:t>
      </w:r>
      <w:r w:rsidR="001014BF">
        <w:rPr>
          <w:sz w:val="28"/>
          <w:szCs w:val="28"/>
        </w:rPr>
        <w:t xml:space="preserve"> </w:t>
      </w:r>
      <w:r w:rsidR="001014BF">
        <w:rPr>
          <w:sz w:val="28"/>
          <w:szCs w:val="28"/>
        </w:rPr>
        <w:t>(szöveg)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</w:t>
      </w:r>
      <w:r w:rsidR="00441FE9">
        <w:rPr>
          <w:sz w:val="28"/>
          <w:szCs w:val="28"/>
        </w:rPr>
        <w:t xml:space="preserve"> e-mail címe</w:t>
      </w:r>
    </w:p>
    <w:p w14:paraId="2A2F1CCA" w14:textId="78192113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vJelszo</w:t>
      </w:r>
      <w:r w:rsidR="001014BF">
        <w:rPr>
          <w:sz w:val="28"/>
          <w:szCs w:val="28"/>
        </w:rPr>
        <w:t xml:space="preserve"> </w:t>
      </w:r>
      <w:r w:rsidR="001014BF">
        <w:rPr>
          <w:sz w:val="28"/>
          <w:szCs w:val="28"/>
        </w:rPr>
        <w:t>(szöveg)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</w:t>
      </w:r>
      <w:r w:rsidR="00441FE9">
        <w:rPr>
          <w:sz w:val="28"/>
          <w:szCs w:val="28"/>
        </w:rPr>
        <w:t xml:space="preserve"> jelszava</w:t>
      </w:r>
    </w:p>
    <w:p w14:paraId="4A23D285" w14:textId="037C6F75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vEletkor</w:t>
      </w:r>
      <w:r w:rsidR="001014BF">
        <w:rPr>
          <w:sz w:val="28"/>
          <w:szCs w:val="28"/>
        </w:rPr>
        <w:t xml:space="preserve"> (</w:t>
      </w:r>
      <w:r w:rsidR="000D5959">
        <w:rPr>
          <w:sz w:val="28"/>
          <w:szCs w:val="28"/>
        </w:rPr>
        <w:t>egész szám</w:t>
      </w:r>
      <w:r w:rsidR="001014BF">
        <w:rPr>
          <w:sz w:val="28"/>
          <w:szCs w:val="28"/>
        </w:rPr>
        <w:t>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</w:t>
      </w:r>
      <w:r w:rsidR="00441FE9">
        <w:rPr>
          <w:sz w:val="28"/>
          <w:szCs w:val="28"/>
        </w:rPr>
        <w:t xml:space="preserve"> életkora</w:t>
      </w:r>
    </w:p>
    <w:p w14:paraId="68F4FBF1" w14:textId="4F79450E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vTelSzam</w:t>
      </w:r>
      <w:r w:rsidR="001014BF">
        <w:rPr>
          <w:sz w:val="28"/>
          <w:szCs w:val="28"/>
        </w:rPr>
        <w:t xml:space="preserve"> </w:t>
      </w:r>
      <w:r w:rsidR="001014BF">
        <w:rPr>
          <w:sz w:val="28"/>
          <w:szCs w:val="28"/>
        </w:rPr>
        <w:t>(szöveg)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</w:t>
      </w:r>
      <w:r w:rsidR="00441FE9">
        <w:rPr>
          <w:sz w:val="28"/>
          <w:szCs w:val="28"/>
        </w:rPr>
        <w:t xml:space="preserve"> telefonszáma</w:t>
      </w:r>
    </w:p>
    <w:p w14:paraId="4C0A19B8" w14:textId="3E02267F" w:rsidR="005571FF" w:rsidRPr="00357DEF" w:rsidRDefault="00357DE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rfid</w:t>
      </w:r>
      <w:r w:rsidR="001014BF">
        <w:rPr>
          <w:sz w:val="28"/>
          <w:szCs w:val="28"/>
        </w:rPr>
        <w:t xml:space="preserve"> </w:t>
      </w:r>
      <w:r w:rsidR="001014BF">
        <w:rPr>
          <w:sz w:val="28"/>
          <w:szCs w:val="28"/>
        </w:rPr>
        <w:t>(szöveg)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</w:t>
      </w:r>
      <w:r w:rsidR="00441FE9">
        <w:rPr>
          <w:sz w:val="28"/>
          <w:szCs w:val="28"/>
        </w:rPr>
        <w:t xml:space="preserve"> RFID-ja</w:t>
      </w:r>
    </w:p>
    <w:p w14:paraId="1CC52649" w14:textId="3EE503F2" w:rsidR="004E29A6" w:rsidRDefault="004E29A6" w:rsidP="00357DEF">
      <w:pPr>
        <w:pStyle w:val="Cmsor2"/>
      </w:pPr>
      <w:bookmarkStart w:id="2" w:name="_Toc241841208"/>
      <w:r>
        <w:t>Foglalás</w:t>
      </w:r>
      <w:r w:rsidR="005571FF">
        <w:t>ok</w:t>
      </w:r>
      <w:bookmarkEnd w:id="2"/>
    </w:p>
    <w:p w14:paraId="1EF7EB88" w14:textId="56A53A04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foglalás azonosító</w:t>
      </w:r>
    </w:p>
    <w:p w14:paraId="719A16B3" w14:textId="5E05117A" w:rsidR="005571FF" w:rsidRPr="000D5959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0D5959">
        <w:rPr>
          <w:sz w:val="28"/>
          <w:szCs w:val="28"/>
        </w:rPr>
        <w:t>vendegId</w:t>
      </w:r>
      <w:r w:rsidR="000D5959">
        <w:rPr>
          <w:sz w:val="28"/>
          <w:szCs w:val="28"/>
        </w:rPr>
        <w:t xml:space="preserve"> </w:t>
      </w:r>
      <w:r w:rsidR="000D5959" w:rsidRP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>, vendég azonosító</w:t>
      </w:r>
    </w:p>
    <w:p w14:paraId="00DFA222" w14:textId="4B502E17" w:rsidR="005571FF" w:rsidRPr="000D5959" w:rsidRDefault="005571FF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szobaId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>, szoba azonosító</w:t>
      </w:r>
    </w:p>
    <w:p w14:paraId="7A88D5BA" w14:textId="6FC244B8" w:rsidR="005571FF" w:rsidRPr="00357DEF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357DEF">
        <w:rPr>
          <w:sz w:val="28"/>
          <w:szCs w:val="28"/>
        </w:rPr>
        <w:t>erkezes</w:t>
      </w:r>
      <w:r w:rsidR="000D5959">
        <w:rPr>
          <w:sz w:val="28"/>
          <w:szCs w:val="28"/>
        </w:rPr>
        <w:t xml:space="preserve"> (datetime)</w:t>
      </w:r>
      <w:r w:rsidR="00441FE9">
        <w:rPr>
          <w:sz w:val="28"/>
          <w:szCs w:val="28"/>
        </w:rPr>
        <w:t>, érkezés daátuma</w:t>
      </w:r>
    </w:p>
    <w:p w14:paraId="05EF3BE4" w14:textId="1CDEA1C5" w:rsidR="005571FF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357DEF">
        <w:rPr>
          <w:sz w:val="28"/>
          <w:szCs w:val="28"/>
        </w:rPr>
        <w:t>tavozas</w:t>
      </w:r>
      <w:r w:rsidR="000D5959">
        <w:rPr>
          <w:sz w:val="28"/>
          <w:szCs w:val="28"/>
        </w:rPr>
        <w:t xml:space="preserve"> (datetime)</w:t>
      </w:r>
      <w:r w:rsidR="00441FE9">
        <w:rPr>
          <w:sz w:val="28"/>
          <w:szCs w:val="28"/>
        </w:rPr>
        <w:t xml:space="preserve"> távozás dátuma</w:t>
      </w:r>
    </w:p>
    <w:p w14:paraId="7F97DDAC" w14:textId="703C55E1" w:rsidR="001014BF" w:rsidRPr="00357DEF" w:rsidRDefault="001014B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hotelNeve </w:t>
      </w:r>
      <w:r>
        <w:rPr>
          <w:sz w:val="28"/>
          <w:szCs w:val="28"/>
        </w:rPr>
        <w:t>(szöveg)</w:t>
      </w:r>
      <w:r w:rsidR="00441FE9">
        <w:rPr>
          <w:sz w:val="28"/>
          <w:szCs w:val="28"/>
        </w:rPr>
        <w:t>, hotel neve</w:t>
      </w:r>
    </w:p>
    <w:p w14:paraId="4CD3AF05" w14:textId="3CEF7F7A" w:rsidR="004E29A6" w:rsidRDefault="004E29A6" w:rsidP="00357DEF">
      <w:pPr>
        <w:pStyle w:val="Cmsor2"/>
      </w:pPr>
      <w:bookmarkStart w:id="3" w:name="_Toc241841209"/>
      <w:r>
        <w:t>Szobák</w:t>
      </w:r>
      <w:bookmarkEnd w:id="3"/>
    </w:p>
    <w:p w14:paraId="28138AD0" w14:textId="3A38A831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szoba azonosító</w:t>
      </w:r>
    </w:p>
    <w:p w14:paraId="4AFA46CF" w14:textId="7945E51D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szobaSzam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441FE9">
        <w:rPr>
          <w:sz w:val="28"/>
          <w:szCs w:val="28"/>
        </w:rPr>
        <w:t>, szoba száma</w:t>
      </w:r>
    </w:p>
    <w:p w14:paraId="01E26F17" w14:textId="1AB27571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ferohely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>, szoba férőhelye</w:t>
      </w:r>
    </w:p>
    <w:p w14:paraId="73BE4A5A" w14:textId="12CE496B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ar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(float)</w:t>
      </w:r>
      <w:r w:rsidR="00441FE9">
        <w:rPr>
          <w:sz w:val="28"/>
          <w:szCs w:val="28"/>
        </w:rPr>
        <w:t>, szoba ára</w:t>
      </w:r>
    </w:p>
    <w:p w14:paraId="0DBE8695" w14:textId="4CA073FD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statusz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441FE9">
        <w:rPr>
          <w:sz w:val="28"/>
          <w:szCs w:val="28"/>
        </w:rPr>
        <w:t>, szoba státusz (foglalt/szabad)</w:t>
      </w:r>
    </w:p>
    <w:p w14:paraId="48B66919" w14:textId="6FB4D6E4" w:rsidR="004E29A6" w:rsidRDefault="004E29A6" w:rsidP="00357DEF">
      <w:pPr>
        <w:pStyle w:val="Cmsor2"/>
      </w:pPr>
      <w:bookmarkStart w:id="4" w:name="_Toc241841210"/>
      <w:r>
        <w:t>Jogosultságok</w:t>
      </w:r>
      <w:bookmarkEnd w:id="4"/>
    </w:p>
    <w:p w14:paraId="10C10F34" w14:textId="56219843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josultság azonosító</w:t>
      </w:r>
    </w:p>
    <w:p w14:paraId="07A4CD29" w14:textId="543F47CD" w:rsidR="005571FF" w:rsidRPr="00357DEF" w:rsidRDefault="005571FF" w:rsidP="00357DEF">
      <w:pPr>
        <w:pStyle w:val="Listaszerbekezds"/>
        <w:numPr>
          <w:ilvl w:val="0"/>
          <w:numId w:val="13"/>
        </w:numPr>
        <w:rPr>
          <w:sz w:val="28"/>
          <w:szCs w:val="28"/>
        </w:rPr>
      </w:pPr>
      <w:r w:rsidRPr="00357DEF">
        <w:rPr>
          <w:sz w:val="28"/>
          <w:szCs w:val="28"/>
        </w:rPr>
        <w:t>vendegId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 xml:space="preserve">, vendég </w:t>
      </w:r>
      <w:r w:rsidR="00441FE9">
        <w:rPr>
          <w:sz w:val="28"/>
          <w:szCs w:val="28"/>
        </w:rPr>
        <w:t>azonosító</w:t>
      </w:r>
    </w:p>
    <w:p w14:paraId="46086406" w14:textId="61033CC5" w:rsidR="005571FF" w:rsidRPr="000D5959" w:rsidRDefault="005571FF" w:rsidP="000D5959">
      <w:pPr>
        <w:pStyle w:val="Listaszerbekezds"/>
        <w:numPr>
          <w:ilvl w:val="0"/>
          <w:numId w:val="13"/>
        </w:numPr>
        <w:rPr>
          <w:sz w:val="28"/>
          <w:szCs w:val="28"/>
        </w:rPr>
      </w:pPr>
      <w:r w:rsidRPr="00357DEF">
        <w:rPr>
          <w:sz w:val="28"/>
          <w:szCs w:val="28"/>
        </w:rPr>
        <w:t>reszlegId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 xml:space="preserve"> részleg </w:t>
      </w:r>
      <w:r w:rsidR="00441FE9">
        <w:rPr>
          <w:sz w:val="28"/>
          <w:szCs w:val="28"/>
        </w:rPr>
        <w:t>azonosító</w:t>
      </w:r>
    </w:p>
    <w:p w14:paraId="1A38D713" w14:textId="153E2F2D" w:rsidR="005571FF" w:rsidRDefault="005571FF" w:rsidP="00357DEF">
      <w:pPr>
        <w:pStyle w:val="Listaszerbekezds"/>
        <w:numPr>
          <w:ilvl w:val="0"/>
          <w:numId w:val="13"/>
        </w:numPr>
        <w:rPr>
          <w:sz w:val="28"/>
          <w:szCs w:val="28"/>
        </w:rPr>
      </w:pPr>
      <w:r w:rsidRPr="00357DEF">
        <w:rPr>
          <w:sz w:val="28"/>
          <w:szCs w:val="28"/>
        </w:rPr>
        <w:t>vasarlasIdopont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</w:t>
      </w:r>
      <w:r w:rsidR="000D5959">
        <w:rPr>
          <w:sz w:val="28"/>
          <w:szCs w:val="28"/>
        </w:rPr>
        <w:t>datetime</w:t>
      </w:r>
      <w:r w:rsidR="000D5959">
        <w:rPr>
          <w:sz w:val="28"/>
          <w:szCs w:val="28"/>
        </w:rPr>
        <w:t>)</w:t>
      </w:r>
      <w:r w:rsidR="00441FE9">
        <w:rPr>
          <w:sz w:val="28"/>
          <w:szCs w:val="28"/>
        </w:rPr>
        <w:t>, vásárlás időpontja</w:t>
      </w:r>
    </w:p>
    <w:p w14:paraId="343CE74B" w14:textId="77777777" w:rsidR="00357DEF" w:rsidRPr="00357DEF" w:rsidRDefault="00357DEF" w:rsidP="00357DEF">
      <w:pPr>
        <w:rPr>
          <w:sz w:val="28"/>
          <w:szCs w:val="28"/>
        </w:rPr>
      </w:pPr>
    </w:p>
    <w:p w14:paraId="5F455A1E" w14:textId="08A04BCC" w:rsidR="004E29A6" w:rsidRDefault="004E29A6" w:rsidP="00357DEF">
      <w:pPr>
        <w:pStyle w:val="Cmsor2"/>
      </w:pPr>
      <w:bookmarkStart w:id="5" w:name="_Toc241841211"/>
      <w:r>
        <w:lastRenderedPageBreak/>
        <w:t>Részlegek</w:t>
      </w:r>
      <w:bookmarkEnd w:id="5"/>
    </w:p>
    <w:p w14:paraId="5970F5DC" w14:textId="5E033FF1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részleg azonosítója</w:t>
      </w:r>
    </w:p>
    <w:p w14:paraId="0888991F" w14:textId="42CE6871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rNev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441FE9">
        <w:rPr>
          <w:sz w:val="28"/>
          <w:szCs w:val="28"/>
        </w:rPr>
        <w:t>, részle neve</w:t>
      </w:r>
    </w:p>
    <w:p w14:paraId="5A096B12" w14:textId="3AF0AD60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leiras</w:t>
      </w:r>
      <w:r w:rsidR="000D5959">
        <w:rPr>
          <w:sz w:val="28"/>
          <w:szCs w:val="28"/>
        </w:rPr>
        <w:t xml:space="preserve">  </w:t>
      </w:r>
      <w:r w:rsidR="000D5959">
        <w:rPr>
          <w:sz w:val="28"/>
          <w:szCs w:val="28"/>
        </w:rPr>
        <w:t>(szöveg)</w:t>
      </w:r>
      <w:r w:rsidR="00441FE9">
        <w:rPr>
          <w:sz w:val="28"/>
          <w:szCs w:val="28"/>
        </w:rPr>
        <w:t>, részleg leírása</w:t>
      </w:r>
    </w:p>
    <w:p w14:paraId="42FEE84C" w14:textId="3CF94ECC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ar</w:t>
      </w:r>
      <w:r w:rsidR="000D5959">
        <w:rPr>
          <w:sz w:val="28"/>
          <w:szCs w:val="28"/>
        </w:rPr>
        <w:t xml:space="preserve"> (float)</w:t>
      </w:r>
      <w:r w:rsidR="00441FE9">
        <w:rPr>
          <w:sz w:val="28"/>
          <w:szCs w:val="28"/>
        </w:rPr>
        <w:t>, részleg ára</w:t>
      </w:r>
    </w:p>
    <w:p w14:paraId="3F633A34" w14:textId="2ECDCA62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nyitas</w:t>
      </w:r>
      <w:r w:rsidR="000D5959">
        <w:rPr>
          <w:sz w:val="28"/>
          <w:szCs w:val="28"/>
        </w:rPr>
        <w:t xml:space="preserve"> (time)</w:t>
      </w:r>
      <w:r w:rsidR="00441FE9">
        <w:rPr>
          <w:sz w:val="28"/>
          <w:szCs w:val="28"/>
        </w:rPr>
        <w:t>, nyitás ideje (óra:perc)</w:t>
      </w:r>
    </w:p>
    <w:p w14:paraId="3753C548" w14:textId="35FFA381" w:rsidR="005571FF" w:rsidRDefault="005571FF" w:rsidP="00357DEF">
      <w:pPr>
        <w:pStyle w:val="Listaszerbekezds"/>
        <w:numPr>
          <w:ilvl w:val="0"/>
          <w:numId w:val="14"/>
        </w:numPr>
      </w:pPr>
      <w:r w:rsidRPr="00357DEF">
        <w:rPr>
          <w:sz w:val="28"/>
          <w:szCs w:val="28"/>
        </w:rPr>
        <w:t>zaras</w:t>
      </w:r>
      <w:r w:rsidR="000D5959">
        <w:rPr>
          <w:sz w:val="28"/>
          <w:szCs w:val="28"/>
        </w:rPr>
        <w:t xml:space="preserve"> (time)</w:t>
      </w:r>
      <w:r w:rsidR="00441FE9">
        <w:rPr>
          <w:sz w:val="28"/>
          <w:szCs w:val="28"/>
        </w:rPr>
        <w:t>, zárás</w:t>
      </w:r>
      <w:r w:rsidR="00441FE9">
        <w:rPr>
          <w:sz w:val="28"/>
          <w:szCs w:val="28"/>
        </w:rPr>
        <w:t xml:space="preserve"> ideje (óra</w:t>
      </w:r>
      <w:r w:rsidR="00441FE9">
        <w:rPr>
          <w:sz w:val="28"/>
          <w:szCs w:val="28"/>
        </w:rPr>
        <w:t>:perc</w:t>
      </w:r>
      <w:r w:rsidR="00441FE9">
        <w:rPr>
          <w:sz w:val="28"/>
          <w:szCs w:val="28"/>
        </w:rPr>
        <w:t>)</w:t>
      </w:r>
    </w:p>
    <w:p w14:paraId="0AD24423" w14:textId="77777777" w:rsidR="005571FF" w:rsidRDefault="005571FF" w:rsidP="005571FF"/>
    <w:p w14:paraId="621F8C35" w14:textId="728B6992" w:rsidR="004E29A6" w:rsidRPr="00357DEF" w:rsidRDefault="004E29A6" w:rsidP="00357DEF">
      <w:pPr>
        <w:pStyle w:val="Cmsor2"/>
      </w:pPr>
      <w:bookmarkStart w:id="6" w:name="_Toc241841212"/>
      <w:r w:rsidRPr="00357DEF">
        <w:rPr>
          <w:rStyle w:val="Cmsor2Char"/>
          <w:color w:val="1F3864" w:themeColor="accent1" w:themeShade="80"/>
        </w:rPr>
        <w:t>Belépési</w:t>
      </w:r>
      <w:r w:rsidRPr="00357DEF">
        <w:t xml:space="preserve"> napló</w:t>
      </w:r>
      <w:bookmarkEnd w:id="6"/>
    </w:p>
    <w:p w14:paraId="5D94ED0F" w14:textId="3DB8D6CB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belépési napló azonosítója</w:t>
      </w:r>
    </w:p>
    <w:p w14:paraId="695E0856" w14:textId="77150634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vendegId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 xml:space="preserve">, </w:t>
      </w:r>
      <w:r w:rsidR="00441FE9">
        <w:rPr>
          <w:sz w:val="28"/>
          <w:szCs w:val="28"/>
        </w:rPr>
        <w:t>vendég azonosító</w:t>
      </w:r>
    </w:p>
    <w:p w14:paraId="6CB53D72" w14:textId="7C9BFEA2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reszlegId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>, részleg</w:t>
      </w:r>
      <w:r w:rsidR="00441FE9">
        <w:rPr>
          <w:sz w:val="28"/>
          <w:szCs w:val="28"/>
        </w:rPr>
        <w:t xml:space="preserve"> azonosító</w:t>
      </w:r>
    </w:p>
    <w:p w14:paraId="7C9A4959" w14:textId="7B053EF3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belepes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(datetime)</w:t>
      </w:r>
      <w:r w:rsidR="00441FE9">
        <w:rPr>
          <w:sz w:val="28"/>
          <w:szCs w:val="28"/>
        </w:rPr>
        <w:t>, belépés ideje (pontos dátum)</w:t>
      </w:r>
    </w:p>
    <w:p w14:paraId="771BA8FF" w14:textId="3E45B4E5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kilepes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(datetime)</w:t>
      </w:r>
      <w:r w:rsidR="00441FE9">
        <w:rPr>
          <w:sz w:val="28"/>
          <w:szCs w:val="28"/>
        </w:rPr>
        <w:t xml:space="preserve">, </w:t>
      </w:r>
      <w:r w:rsidR="009E3027">
        <w:rPr>
          <w:sz w:val="28"/>
          <w:szCs w:val="28"/>
        </w:rPr>
        <w:t>távozás ideje (pontos dátum)</w:t>
      </w:r>
    </w:p>
    <w:p w14:paraId="780D9356" w14:textId="6122285F" w:rsidR="00883950" w:rsidRDefault="00357DEF" w:rsidP="00357DEF">
      <w:pPr>
        <w:pStyle w:val="Cmsor2"/>
      </w:pPr>
      <w:bookmarkStart w:id="7" w:name="_Toc241841213"/>
      <w:r>
        <w:t>Hotelek</w:t>
      </w:r>
      <w:bookmarkEnd w:id="7"/>
    </w:p>
    <w:p w14:paraId="3557471F" w14:textId="078495E6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9E3027">
        <w:rPr>
          <w:sz w:val="28"/>
          <w:szCs w:val="28"/>
        </w:rPr>
        <w:t>, hotel azonosítója</w:t>
      </w:r>
    </w:p>
    <w:p w14:paraId="2139DA91" w14:textId="1230BB8C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nev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9E3027">
        <w:rPr>
          <w:sz w:val="28"/>
          <w:szCs w:val="28"/>
        </w:rPr>
        <w:t>, hotel neve</w:t>
      </w:r>
    </w:p>
    <w:p w14:paraId="38E103E8" w14:textId="4F1447A5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irszam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9E3027">
        <w:rPr>
          <w:sz w:val="28"/>
          <w:szCs w:val="28"/>
        </w:rPr>
        <w:t>, hotel irányítószáma</w:t>
      </w:r>
    </w:p>
    <w:p w14:paraId="67BB16DD" w14:textId="2BE3DFA0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telepules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9E3027">
        <w:rPr>
          <w:sz w:val="28"/>
          <w:szCs w:val="28"/>
        </w:rPr>
        <w:t>, város</w:t>
      </w:r>
    </w:p>
    <w:p w14:paraId="43654AF9" w14:textId="0647CA15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utca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(szöveg)</w:t>
      </w:r>
      <w:r w:rsidR="009E3027">
        <w:rPr>
          <w:sz w:val="28"/>
          <w:szCs w:val="28"/>
        </w:rPr>
        <w:t>, utca</w:t>
      </w:r>
    </w:p>
    <w:p w14:paraId="157004F5" w14:textId="718262F2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szam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9E3027">
        <w:rPr>
          <w:sz w:val="28"/>
          <w:szCs w:val="28"/>
        </w:rPr>
        <w:t xml:space="preserve">, </w:t>
      </w:r>
      <w:r w:rsidR="00877BDB">
        <w:rPr>
          <w:sz w:val="28"/>
          <w:szCs w:val="28"/>
        </w:rPr>
        <w:t>házszám</w:t>
      </w:r>
    </w:p>
    <w:p w14:paraId="2EE4C6B1" w14:textId="30A44C6E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szobakSzama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877BDB">
        <w:rPr>
          <w:sz w:val="28"/>
          <w:szCs w:val="28"/>
        </w:rPr>
        <w:t>, összes szoba</w:t>
      </w:r>
    </w:p>
    <w:p w14:paraId="0D783250" w14:textId="22B76286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ferohely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877BDB">
        <w:rPr>
          <w:sz w:val="28"/>
          <w:szCs w:val="28"/>
        </w:rPr>
        <w:t>, férőhely</w:t>
      </w:r>
    </w:p>
    <w:p w14:paraId="63AB8AD6" w14:textId="4E77CF54" w:rsidR="00357DEF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szobaSzam</w:t>
      </w:r>
      <w:r w:rsidR="000D5959">
        <w:rPr>
          <w:sz w:val="28"/>
          <w:szCs w:val="28"/>
        </w:rPr>
        <w:t xml:space="preserve"> </w:t>
      </w:r>
      <w:r w:rsidR="000D5959">
        <w:rPr>
          <w:sz w:val="28"/>
          <w:szCs w:val="28"/>
        </w:rPr>
        <w:t>(egész szám)</w:t>
      </w:r>
      <w:r w:rsidR="00877BDB">
        <w:rPr>
          <w:sz w:val="28"/>
          <w:szCs w:val="28"/>
        </w:rPr>
        <w:t xml:space="preserve">, </w:t>
      </w:r>
      <w:r w:rsidR="008D620C">
        <w:rPr>
          <w:sz w:val="28"/>
          <w:szCs w:val="28"/>
        </w:rPr>
        <w:t>összes szoba száma</w:t>
      </w:r>
    </w:p>
    <w:p w14:paraId="08730EBA" w14:textId="42F5C71D" w:rsidR="00C77987" w:rsidRDefault="00C77987" w:rsidP="0040324F">
      <w:pPr>
        <w:pStyle w:val="Cmsor1"/>
      </w:pPr>
      <w:bookmarkStart w:id="8" w:name="_Toc241841214"/>
      <w:r>
        <w:lastRenderedPageBreak/>
        <w:t>Táblák közötti kapcsolatok</w:t>
      </w:r>
      <w:bookmarkEnd w:id="8"/>
    </w:p>
    <w:p w14:paraId="71F2879C" w14:textId="0F0E4461" w:rsidR="00C668E6" w:rsidRPr="00C668E6" w:rsidRDefault="00441FE9" w:rsidP="00C668E6">
      <w:pPr>
        <w:pStyle w:val="Cmsor2"/>
      </w:pPr>
      <w:bookmarkStart w:id="9" w:name="_Toc241841215"/>
      <w:r>
        <w:t>Vendég</w:t>
      </w:r>
      <w:bookmarkEnd w:id="9"/>
    </w:p>
    <w:p w14:paraId="73291DDD" w14:textId="06B25722" w:rsidR="00441FE9" w:rsidRDefault="00441FE9" w:rsidP="00441FE9">
      <w:pPr>
        <w:pStyle w:val="Cmsor2"/>
      </w:pPr>
      <w:bookmarkStart w:id="10" w:name="_Toc241841216"/>
      <w:r>
        <w:t>Foglalások</w:t>
      </w:r>
      <w:bookmarkEnd w:id="10"/>
    </w:p>
    <w:p w14:paraId="02C571D9" w14:textId="73ACC258" w:rsidR="00441FE9" w:rsidRDefault="00441FE9" w:rsidP="00441FE9">
      <w:pPr>
        <w:pStyle w:val="Cmsor2"/>
      </w:pPr>
      <w:bookmarkStart w:id="11" w:name="_Toc241841217"/>
      <w:r>
        <w:t>Szobák</w:t>
      </w:r>
      <w:bookmarkEnd w:id="11"/>
    </w:p>
    <w:p w14:paraId="45A89A96" w14:textId="1AB36AED" w:rsidR="00441FE9" w:rsidRDefault="00441FE9" w:rsidP="00441FE9">
      <w:pPr>
        <w:pStyle w:val="Cmsor2"/>
      </w:pPr>
      <w:bookmarkStart w:id="12" w:name="_Toc241841218"/>
      <w:r>
        <w:t>Jogosultságok</w:t>
      </w:r>
      <w:bookmarkEnd w:id="12"/>
    </w:p>
    <w:p w14:paraId="7019C2B7" w14:textId="5C9AFC01" w:rsidR="00441FE9" w:rsidRDefault="00441FE9" w:rsidP="00441FE9">
      <w:pPr>
        <w:pStyle w:val="Cmsor2"/>
      </w:pPr>
      <w:bookmarkStart w:id="13" w:name="_Toc241841219"/>
      <w:r>
        <w:t>Részlegek</w:t>
      </w:r>
      <w:bookmarkEnd w:id="13"/>
    </w:p>
    <w:p w14:paraId="0ACFC25C" w14:textId="7DF75C27" w:rsidR="00441FE9" w:rsidRDefault="00441FE9" w:rsidP="00441FE9">
      <w:pPr>
        <w:pStyle w:val="Cmsor2"/>
      </w:pPr>
      <w:bookmarkStart w:id="14" w:name="_Toc241841220"/>
      <w:r>
        <w:t>Belépési napló</w:t>
      </w:r>
      <w:bookmarkEnd w:id="14"/>
    </w:p>
    <w:p w14:paraId="159746D9" w14:textId="073D7AC1" w:rsidR="00441FE9" w:rsidRPr="00441FE9" w:rsidRDefault="00441FE9" w:rsidP="00441FE9">
      <w:pPr>
        <w:pStyle w:val="Cmsor2"/>
      </w:pPr>
      <w:bookmarkStart w:id="15" w:name="_Toc241841221"/>
      <w:r>
        <w:t>Hotelek</w:t>
      </w:r>
      <w:bookmarkEnd w:id="15"/>
    </w:p>
    <w:p w14:paraId="0A64F63F" w14:textId="73303FF3" w:rsidR="0040324F" w:rsidRDefault="0040324F" w:rsidP="0040324F">
      <w:pPr>
        <w:pStyle w:val="Cmsor1"/>
      </w:pPr>
      <w:bookmarkStart w:id="16" w:name="_Toc241841222"/>
      <w:r>
        <w:lastRenderedPageBreak/>
        <w:drawing>
          <wp:anchor distT="0" distB="0" distL="114300" distR="114300" simplePos="0" relativeHeight="251658240" behindDoc="1" locked="0" layoutInCell="1" allowOverlap="1" wp14:anchorId="3C506476" wp14:editId="6061F7AE">
            <wp:simplePos x="0" y="0"/>
            <wp:positionH relativeFrom="margin">
              <wp:align>center</wp:align>
            </wp:positionH>
            <wp:positionV relativeFrom="paragraph">
              <wp:posOffset>580174</wp:posOffset>
            </wp:positionV>
            <wp:extent cx="7177405" cy="3924935"/>
            <wp:effectExtent l="0" t="0" r="4445" b="0"/>
            <wp:wrapTight wrapText="bothSides">
              <wp:wrapPolygon edited="0">
                <wp:start x="0" y="0"/>
                <wp:lineTo x="0" y="21492"/>
                <wp:lineTo x="21556" y="21492"/>
                <wp:lineTo x="21556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40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ER </w:t>
      </w:r>
      <w:r w:rsidR="00370CC3">
        <w:t>d</w:t>
      </w:r>
      <w:r>
        <w:t>iagram</w:t>
      </w:r>
      <w:bookmarkEnd w:id="16"/>
      <w:r w:rsidR="00913B16">
        <w:t>m</w:t>
      </w:r>
    </w:p>
    <w:sectPr w:rsidR="0040324F" w:rsidSect="0046589C">
      <w:headerReference w:type="default" r:id="rId10"/>
      <w:footerReference w:type="default" r:id="rId11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3A3C9" w14:textId="77777777" w:rsidR="00246CBD" w:rsidRDefault="00246CBD" w:rsidP="007B0D64">
      <w:pPr>
        <w:spacing w:after="0" w:line="240" w:lineRule="auto"/>
      </w:pPr>
      <w:r>
        <w:separator/>
      </w:r>
    </w:p>
  </w:endnote>
  <w:endnote w:type="continuationSeparator" w:id="0">
    <w:p w14:paraId="327A86AA" w14:textId="77777777" w:rsidR="00246CBD" w:rsidRDefault="00246CBD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4256D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0B3FF1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28664" w14:textId="77777777" w:rsidR="00246CBD" w:rsidRDefault="00246CBD" w:rsidP="007B0D64">
      <w:pPr>
        <w:spacing w:after="0" w:line="240" w:lineRule="auto"/>
      </w:pPr>
      <w:r>
        <w:separator/>
      </w:r>
    </w:p>
  </w:footnote>
  <w:footnote w:type="continuationSeparator" w:id="0">
    <w:p w14:paraId="6B50C360" w14:textId="77777777" w:rsidR="00246CBD" w:rsidRDefault="00246CBD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EAC" w14:textId="2FBC43FD" w:rsidR="007B0D64" w:rsidRDefault="00C132C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EA3D59E" wp14:editId="52E9DC58">
          <wp:extent cx="695325" cy="752086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08037" cy="765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</w:r>
    <w:r w:rsidR="004E29A6"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21B61"/>
    <w:multiLevelType w:val="hybridMultilevel"/>
    <w:tmpl w:val="24F6513A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A17233"/>
    <w:multiLevelType w:val="hybridMultilevel"/>
    <w:tmpl w:val="E1AAB87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D34B80"/>
    <w:multiLevelType w:val="hybridMultilevel"/>
    <w:tmpl w:val="FC18E3F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E1537C7"/>
    <w:multiLevelType w:val="hybridMultilevel"/>
    <w:tmpl w:val="FB58FC6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3AA745B"/>
    <w:multiLevelType w:val="hybridMultilevel"/>
    <w:tmpl w:val="02D88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2218E"/>
    <w:multiLevelType w:val="hybridMultilevel"/>
    <w:tmpl w:val="F1E6CC6C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473AA"/>
    <w:multiLevelType w:val="hybridMultilevel"/>
    <w:tmpl w:val="73CCDB76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19E616D"/>
    <w:multiLevelType w:val="hybridMultilevel"/>
    <w:tmpl w:val="DBBE8864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91139A5"/>
    <w:multiLevelType w:val="hybridMultilevel"/>
    <w:tmpl w:val="5DA6064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99739F"/>
    <w:multiLevelType w:val="hybridMultilevel"/>
    <w:tmpl w:val="BAC25E5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C5679D2"/>
    <w:multiLevelType w:val="hybridMultilevel"/>
    <w:tmpl w:val="B3508E8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21E3991"/>
    <w:multiLevelType w:val="hybridMultilevel"/>
    <w:tmpl w:val="72FCB9C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4" w15:restartNumberingAfterBreak="0">
    <w:nsid w:val="7AA558AC"/>
    <w:multiLevelType w:val="multilevel"/>
    <w:tmpl w:val="AD9832DA"/>
    <w:lvl w:ilvl="0">
      <w:start w:val="1"/>
      <w:numFmt w:val="decimal"/>
      <w:pStyle w:val="Cmsor1"/>
      <w:lvlText w:val="%1"/>
      <w:lvlJc w:val="left"/>
      <w:pPr>
        <w:ind w:left="5463" w:hanging="360"/>
      </w:pPr>
      <w:rPr>
        <w:rFonts w:hint="default"/>
        <w:color w:val="222A35" w:themeColor="text2" w:themeShade="80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  <w:color w:val="1F3864" w:themeColor="accent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2"/>
  </w:num>
  <w:num w:numId="3">
    <w:abstractNumId w:val="14"/>
  </w:num>
  <w:num w:numId="4">
    <w:abstractNumId w:val="7"/>
  </w:num>
  <w:num w:numId="5">
    <w:abstractNumId w:val="4"/>
  </w:num>
  <w:num w:numId="6">
    <w:abstractNumId w:val="3"/>
  </w:num>
  <w:num w:numId="7">
    <w:abstractNumId w:val="13"/>
  </w:num>
  <w:num w:numId="8">
    <w:abstractNumId w:val="12"/>
  </w:num>
  <w:num w:numId="9">
    <w:abstractNumId w:val="5"/>
  </w:num>
  <w:num w:numId="10">
    <w:abstractNumId w:val="6"/>
  </w:num>
  <w:num w:numId="11">
    <w:abstractNumId w:val="11"/>
  </w:num>
  <w:num w:numId="12">
    <w:abstractNumId w:val="10"/>
  </w:num>
  <w:num w:numId="13">
    <w:abstractNumId w:val="1"/>
  </w:num>
  <w:num w:numId="14">
    <w:abstractNumId w:val="8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BD"/>
    <w:rsid w:val="000A2BEA"/>
    <w:rsid w:val="000A6266"/>
    <w:rsid w:val="000D5959"/>
    <w:rsid w:val="001014BF"/>
    <w:rsid w:val="00113B1D"/>
    <w:rsid w:val="001C5C8F"/>
    <w:rsid w:val="00246CBD"/>
    <w:rsid w:val="0025230E"/>
    <w:rsid w:val="00306795"/>
    <w:rsid w:val="003567B8"/>
    <w:rsid w:val="00357DEF"/>
    <w:rsid w:val="00370CC3"/>
    <w:rsid w:val="003E6690"/>
    <w:rsid w:val="0040317D"/>
    <w:rsid w:val="0040324F"/>
    <w:rsid w:val="00441FE9"/>
    <w:rsid w:val="0045078F"/>
    <w:rsid w:val="0046589C"/>
    <w:rsid w:val="00475464"/>
    <w:rsid w:val="004E29A6"/>
    <w:rsid w:val="005571FF"/>
    <w:rsid w:val="005B3CB5"/>
    <w:rsid w:val="007640FE"/>
    <w:rsid w:val="007B0D64"/>
    <w:rsid w:val="007F3F21"/>
    <w:rsid w:val="00864D99"/>
    <w:rsid w:val="00877BDB"/>
    <w:rsid w:val="00883950"/>
    <w:rsid w:val="008D620C"/>
    <w:rsid w:val="008E0533"/>
    <w:rsid w:val="00903412"/>
    <w:rsid w:val="00913B16"/>
    <w:rsid w:val="009E3027"/>
    <w:rsid w:val="00A3524C"/>
    <w:rsid w:val="00A55E1C"/>
    <w:rsid w:val="00A922BE"/>
    <w:rsid w:val="00AF4CBD"/>
    <w:rsid w:val="00B13562"/>
    <w:rsid w:val="00C132CC"/>
    <w:rsid w:val="00C53DCB"/>
    <w:rsid w:val="00C668E6"/>
    <w:rsid w:val="00C77987"/>
    <w:rsid w:val="00C8783E"/>
    <w:rsid w:val="00CA2DF5"/>
    <w:rsid w:val="00CA3679"/>
    <w:rsid w:val="00D4652A"/>
    <w:rsid w:val="00DC7E50"/>
    <w:rsid w:val="00E43D5A"/>
    <w:rsid w:val="00F31205"/>
    <w:rsid w:val="00F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E1E2"/>
  <w15:chartTrackingRefBased/>
  <w15:docId w15:val="{45F15670-9723-436C-AB15-AAF37FAF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7640FE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7640FE"/>
    <w:rPr>
      <w:rFonts w:ascii="Times New Roman" w:hAnsi="Times New Roman" w:cs="Times New Roman"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urimart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6</Pages>
  <Words>424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Csúri Martin</dc:creator>
  <cp:keywords/>
  <dc:description/>
  <cp:lastModifiedBy>Pap Olivér</cp:lastModifiedBy>
  <cp:revision>13</cp:revision>
  <dcterms:created xsi:type="dcterms:W3CDTF">2026-09-11T06:56:00Z</dcterms:created>
  <dcterms:modified xsi:type="dcterms:W3CDTF">2026-10-02T12:07:00Z</dcterms:modified>
</cp:coreProperties>
</file>