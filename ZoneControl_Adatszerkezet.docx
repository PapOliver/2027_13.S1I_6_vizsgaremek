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00AB1" w14:textId="49F028EB" w:rsidR="0046589C" w:rsidRPr="007F3F21" w:rsidRDefault="00AF4CBD" w:rsidP="007F3F21">
      <w:pPr>
        <w:pStyle w:val="Cm"/>
        <w:spacing w:before="3960" w:after="120"/>
        <w:ind w:left="2124" w:firstLine="708"/>
        <w:jc w:val="both"/>
        <w:rPr>
          <w:color w:val="1F3864" w:themeColor="accent1" w:themeShade="80"/>
        </w:rPr>
      </w:pPr>
      <w:r w:rsidRPr="007F3F21">
        <w:rPr>
          <w:color w:val="1F3864" w:themeColor="accent1" w:themeShade="80"/>
        </w:rPr>
        <w:t>ZoneControl</w:t>
      </w:r>
    </w:p>
    <w:p w14:paraId="0C66E78B" w14:textId="2245D386" w:rsidR="0046589C" w:rsidRPr="007F3F21" w:rsidRDefault="007640FE" w:rsidP="0046589C">
      <w:pPr>
        <w:pStyle w:val="Alcm"/>
        <w:spacing w:after="1440"/>
        <w:rPr>
          <w:color w:val="000000" w:themeColor="text1"/>
        </w:rPr>
      </w:pPr>
      <w:r>
        <w:rPr>
          <w:color w:val="000000" w:themeColor="text1"/>
        </w:rPr>
        <w:t>Adatszerkezet</w:t>
      </w:r>
    </w:p>
    <w:p w14:paraId="62CD7EA9" w14:textId="7B38BB78" w:rsidR="0046589C" w:rsidRDefault="00C132CC" w:rsidP="0046589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D5812B2" wp14:editId="3A1CBAD8">
            <wp:extent cx="2999700" cy="29908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3029145" cy="30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35D8" w14:textId="1D0C456E" w:rsidR="00864D99" w:rsidRDefault="00864D99" w:rsidP="00864D99">
      <w:pPr>
        <w:rPr>
          <w:noProof/>
        </w:rPr>
      </w:pPr>
      <w:r>
        <w:rPr>
          <w:noProof/>
        </w:rPr>
        <w:t>Készítették: Csúri Martin 13.I</w:t>
      </w:r>
    </w:p>
    <w:p w14:paraId="7AD04707" w14:textId="2FEB6AAD" w:rsidR="00864D99" w:rsidRDefault="00864D99" w:rsidP="00864D99">
      <w:pPr>
        <w:rPr>
          <w:noProof/>
        </w:rPr>
      </w:pPr>
      <w:r>
        <w:rPr>
          <w:noProof/>
        </w:rPr>
        <w:t xml:space="preserve">                    Pap Olivér 13.I</w:t>
      </w:r>
    </w:p>
    <w:p w14:paraId="34776588" w14:textId="139EB6F3" w:rsidR="00864D99" w:rsidRDefault="00864D99" w:rsidP="00864D99">
      <w:pPr>
        <w:rPr>
          <w:noProof/>
        </w:rPr>
      </w:pPr>
      <w:r>
        <w:rPr>
          <w:noProof/>
        </w:rPr>
        <w:t xml:space="preserve">                    Vízhányó Bence 13.I</w:t>
      </w:r>
    </w:p>
    <w:p w14:paraId="4EE24CC4" w14:textId="77777777" w:rsidR="007640FE" w:rsidRDefault="007640FE" w:rsidP="008E0533"/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16409973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1EBF69" w14:textId="54C5A692" w:rsidR="00357DEF" w:rsidRDefault="00357DEF">
          <w:pPr>
            <w:pStyle w:val="Tartalomjegyzkcmsora"/>
          </w:pPr>
          <w:r>
            <w:t>Tartalomjegyzék</w:t>
          </w:r>
        </w:p>
        <w:p w14:paraId="017063E5" w14:textId="4F1B416F" w:rsidR="00905702" w:rsidRDefault="00357DE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88366" w:history="1">
            <w:r w:rsidR="00905702" w:rsidRPr="0077724E">
              <w:rPr>
                <w:rStyle w:val="Hiperhivatkozs"/>
                <w:noProof/>
              </w:rPr>
              <w:t>1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Táblák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_Toc243388366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3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4FB50C00" w14:textId="6B5B4996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67" w:history="1">
            <w:r w:rsidR="00905702" w:rsidRPr="0077724E">
              <w:rPr>
                <w:rStyle w:val="Hiperhivatkozs"/>
                <w:noProof/>
              </w:rPr>
              <w:t>1.1.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vendeg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_Toc243388367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3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6F9A4499" w14:textId="418022AD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68" w:history="1">
            <w:r w:rsidR="00905702" w:rsidRPr="0077724E">
              <w:rPr>
                <w:rStyle w:val="Hiperhivatkozs"/>
                <w:noProof/>
              </w:rPr>
              <w:t>1.2.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foglalasok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_Toc243388368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3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0C469CC5" w14:textId="3A5F2807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69" w:history="1">
            <w:r w:rsidR="00905702" w:rsidRPr="0077724E">
              <w:rPr>
                <w:rStyle w:val="Hiperhivatkozs"/>
                <w:noProof/>
              </w:rPr>
              <w:t>1.3.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szobak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_Toc243388369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3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0BF8D65C" w14:textId="7E4E81B1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70" w:history="1">
            <w:r w:rsidR="00905702" w:rsidRPr="0077724E">
              <w:rPr>
                <w:rStyle w:val="Hiperhivatkozs"/>
                <w:noProof/>
              </w:rPr>
              <w:t>1.4.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jogosultsagok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_Toc243388370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3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64444204" w14:textId="303007C3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71" w:history="1">
            <w:r w:rsidR="00905702" w:rsidRPr="0077724E">
              <w:rPr>
                <w:rStyle w:val="Hiperhivatkozs"/>
                <w:noProof/>
              </w:rPr>
              <w:t>1.5.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reszlegek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_Toc243388371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4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29A56EF1" w14:textId="6127574C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72" w:history="1">
            <w:r w:rsidR="00905702" w:rsidRPr="0077724E">
              <w:rPr>
                <w:rStyle w:val="Hiperhivatkozs"/>
                <w:noProof/>
              </w:rPr>
              <w:t>1.6.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belepesiNaplo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_Toc243388372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4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4A9DE513" w14:textId="1907F911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73" w:history="1">
            <w:r w:rsidR="00905702" w:rsidRPr="0077724E">
              <w:rPr>
                <w:rStyle w:val="Hiperhivatkozs"/>
                <w:noProof/>
              </w:rPr>
              <w:t>1.7.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hotelek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_Toc243388373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4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2669D55B" w14:textId="3C56DBA2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74" w:history="1">
            <w:r w:rsidR="00905702" w:rsidRPr="0077724E">
              <w:rPr>
                <w:rStyle w:val="Hiperhivatkozs"/>
                <w:noProof/>
              </w:rPr>
              <w:t>1.8.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kartya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_Toc243388374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4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452ADA87" w14:textId="5B01E079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75" w:history="1">
            <w:r w:rsidR="00905702" w:rsidRPr="0077724E">
              <w:rPr>
                <w:rStyle w:val="Hiperhivatkozs"/>
                <w:noProof/>
              </w:rPr>
              <w:t>1.9.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reszlegFoglalas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_Toc243388375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5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180E380D" w14:textId="6D8FE0B2" w:rsidR="00905702" w:rsidRDefault="002B6F54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76" w:history="1">
            <w:r w:rsidR="00905702" w:rsidRPr="0077724E">
              <w:rPr>
                <w:rStyle w:val="Hiperhivatkozs"/>
                <w:noProof/>
              </w:rPr>
              <w:t>2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Táblák közötti kapcsolatok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_Toc243388376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6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7488F761" w14:textId="505FF416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77" w:history="1">
            <w:r w:rsidR="00905702" w:rsidRPr="0077724E">
              <w:rPr>
                <w:rStyle w:val="Hiperhivatkozs"/>
                <w:noProof/>
              </w:rPr>
              <w:t>2.1.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vendeg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_Toc243388377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6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458727F8" w14:textId="3085CCD4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78" w:history="1">
            <w:r w:rsidR="00905702" w:rsidRPr="0077724E">
              <w:rPr>
                <w:rStyle w:val="Hiperhivatkozs"/>
                <w:noProof/>
              </w:rPr>
              <w:t>2.2.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foglalasok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_Toc243388378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6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6D1525F0" w14:textId="04BD55F9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79" w:history="1">
            <w:r w:rsidR="00905702" w:rsidRPr="0077724E">
              <w:rPr>
                <w:rStyle w:val="Hiperhivatkozs"/>
                <w:noProof/>
              </w:rPr>
              <w:t>2.3.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szobak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_Toc243388379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6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5F5D6803" w14:textId="260476AA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80" w:history="1">
            <w:r w:rsidR="00905702" w:rsidRPr="0077724E">
              <w:rPr>
                <w:rStyle w:val="Hiperhivatkozs"/>
                <w:noProof/>
              </w:rPr>
              <w:t>2.4.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jogosultsagok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_Toc243388380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6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1D6C36CD" w14:textId="499FB39D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81" w:history="1">
            <w:r w:rsidR="00905702" w:rsidRPr="0077724E">
              <w:rPr>
                <w:rStyle w:val="Hiperhivatkozs"/>
                <w:noProof/>
              </w:rPr>
              <w:t>2.5.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reszlegek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_Toc243388381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7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5B7F05AD" w14:textId="36D4D79D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82" w:history="1">
            <w:r w:rsidR="00905702" w:rsidRPr="0077724E">
              <w:rPr>
                <w:rStyle w:val="Hiperhivatkozs"/>
                <w:noProof/>
              </w:rPr>
              <w:t>2.6.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belepesiNaplo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_Toc243388382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7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3309A852" w14:textId="3B73905B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83" w:history="1">
            <w:r w:rsidR="00905702" w:rsidRPr="0077724E">
              <w:rPr>
                <w:rStyle w:val="Hiperhivatkozs"/>
                <w:noProof/>
              </w:rPr>
              <w:t>2.7.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hotelek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_Toc243388383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7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148B2FE7" w14:textId="17FB28F2" w:rsidR="00905702" w:rsidRDefault="002B6F54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84" w:history="1">
            <w:r w:rsidR="00905702" w:rsidRPr="0077724E">
              <w:rPr>
                <w:rStyle w:val="Hiperhivatkozs"/>
                <w:noProof/>
              </w:rPr>
              <w:t>2.8.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kartya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_Toc243388384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7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3AB969CA" w14:textId="52DD122F" w:rsidR="00905702" w:rsidRDefault="002B6F54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3388385" w:history="1">
            <w:r w:rsidR="00905702" w:rsidRPr="0077724E">
              <w:rPr>
                <w:rStyle w:val="Hiperhivatkozs"/>
                <w:noProof/>
              </w:rPr>
              <w:t>3</w:t>
            </w:r>
            <w:r w:rsidR="0090570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5702" w:rsidRPr="0077724E">
              <w:rPr>
                <w:rStyle w:val="Hiperhivatkozs"/>
                <w:noProof/>
              </w:rPr>
              <w:t>ER diagramm</w:t>
            </w:r>
            <w:r w:rsidR="00905702">
              <w:rPr>
                <w:noProof/>
                <w:webHidden/>
              </w:rPr>
              <w:tab/>
            </w:r>
            <w:r w:rsidR="00905702">
              <w:rPr>
                <w:noProof/>
                <w:webHidden/>
              </w:rPr>
              <w:fldChar w:fldCharType="begin"/>
            </w:r>
            <w:r w:rsidR="00905702">
              <w:rPr>
                <w:noProof/>
                <w:webHidden/>
              </w:rPr>
              <w:instrText xml:space="preserve"> PAGEREF _Toc243388385 \h </w:instrText>
            </w:r>
            <w:r w:rsidR="00905702">
              <w:rPr>
                <w:noProof/>
                <w:webHidden/>
              </w:rPr>
            </w:r>
            <w:r w:rsidR="00905702">
              <w:rPr>
                <w:noProof/>
                <w:webHidden/>
              </w:rPr>
              <w:fldChar w:fldCharType="separate"/>
            </w:r>
            <w:r w:rsidR="00905702">
              <w:rPr>
                <w:noProof/>
                <w:webHidden/>
              </w:rPr>
              <w:t>8</w:t>
            </w:r>
            <w:r w:rsidR="00905702">
              <w:rPr>
                <w:noProof/>
                <w:webHidden/>
              </w:rPr>
              <w:fldChar w:fldCharType="end"/>
            </w:r>
          </w:hyperlink>
        </w:p>
        <w:p w14:paraId="33A1D309" w14:textId="761C3F0C" w:rsidR="00357DEF" w:rsidRDefault="00357DEF">
          <w:r>
            <w:rPr>
              <w:b/>
              <w:bCs/>
            </w:rPr>
            <w:fldChar w:fldCharType="end"/>
          </w:r>
        </w:p>
      </w:sdtContent>
    </w:sdt>
    <w:p w14:paraId="681CC290" w14:textId="301A49AE" w:rsidR="007640FE" w:rsidRDefault="004E29A6" w:rsidP="00357DEF">
      <w:pPr>
        <w:pStyle w:val="Cmsor1"/>
      </w:pPr>
      <w:bookmarkStart w:id="0" w:name="_Toc243388366"/>
      <w:r>
        <w:lastRenderedPageBreak/>
        <w:t>Táblák</w:t>
      </w:r>
      <w:bookmarkEnd w:id="0"/>
    </w:p>
    <w:p w14:paraId="6DD8726F" w14:textId="175C99EE" w:rsidR="004E29A6" w:rsidRPr="00357DEF" w:rsidRDefault="00121FB8" w:rsidP="00357DEF">
      <w:pPr>
        <w:pStyle w:val="Cmsor2"/>
      </w:pPr>
      <w:bookmarkStart w:id="1" w:name="_Toc243388367"/>
      <w:r>
        <w:t>v</w:t>
      </w:r>
      <w:r w:rsidR="004E29A6" w:rsidRPr="00357DEF">
        <w:t>end</w:t>
      </w:r>
      <w:r>
        <w:t>e</w:t>
      </w:r>
      <w:r w:rsidR="004E29A6" w:rsidRPr="00357DEF">
        <w:t>g</w:t>
      </w:r>
      <w:bookmarkEnd w:id="1"/>
    </w:p>
    <w:p w14:paraId="512268B2" w14:textId="01396777" w:rsidR="005571FF" w:rsidRDefault="005571F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 w:rsidR="001014BF">
        <w:rPr>
          <w:sz w:val="28"/>
          <w:szCs w:val="28"/>
        </w:rPr>
        <w:t>egész szám</w:t>
      </w:r>
      <w:r w:rsidR="00357DEF">
        <w:rPr>
          <w:sz w:val="28"/>
          <w:szCs w:val="28"/>
        </w:rPr>
        <w:t xml:space="preserve">, </w:t>
      </w:r>
      <w:r w:rsidRPr="00357DEF">
        <w:rPr>
          <w:sz w:val="28"/>
          <w:szCs w:val="28"/>
        </w:rPr>
        <w:t>Primary key)</w:t>
      </w:r>
      <w:r w:rsidR="00441FE9">
        <w:rPr>
          <w:sz w:val="28"/>
          <w:szCs w:val="28"/>
        </w:rPr>
        <w:t>, vendég azonosító</w:t>
      </w:r>
    </w:p>
    <w:p w14:paraId="1242F775" w14:textId="31DF7DF8" w:rsidR="006E12A3" w:rsidRPr="006E12A3" w:rsidRDefault="006E12A3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6E12A3">
        <w:rPr>
          <w:sz w:val="28"/>
          <w:szCs w:val="28"/>
        </w:rPr>
        <w:t xml:space="preserve">jogId (egész szám), jogosultág </w:t>
      </w:r>
      <w:r w:rsidR="00905702">
        <w:rPr>
          <w:sz w:val="28"/>
          <w:szCs w:val="28"/>
        </w:rPr>
        <w:t>azonosító</w:t>
      </w:r>
    </w:p>
    <w:p w14:paraId="39ABE181" w14:textId="2389E436" w:rsidR="005571FF" w:rsidRPr="00357DEF" w:rsidRDefault="005571F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vNev</w:t>
      </w:r>
      <w:r w:rsidR="00357DEF">
        <w:rPr>
          <w:sz w:val="28"/>
          <w:szCs w:val="28"/>
        </w:rPr>
        <w:t xml:space="preserve"> (szöveg)</w:t>
      </w:r>
      <w:r w:rsidR="00441FE9">
        <w:rPr>
          <w:sz w:val="28"/>
          <w:szCs w:val="28"/>
        </w:rPr>
        <w:t>, vendég neve</w:t>
      </w:r>
    </w:p>
    <w:p w14:paraId="62BD71A9" w14:textId="65F2E1FB" w:rsidR="005571FF" w:rsidRPr="00357DEF" w:rsidRDefault="005571F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vEmail</w:t>
      </w:r>
      <w:r w:rsidR="001014BF">
        <w:rPr>
          <w:sz w:val="28"/>
          <w:szCs w:val="28"/>
        </w:rPr>
        <w:t xml:space="preserve"> (szöveg)</w:t>
      </w:r>
      <w:r w:rsidR="00441FE9">
        <w:rPr>
          <w:sz w:val="28"/>
          <w:szCs w:val="28"/>
        </w:rPr>
        <w:t>, vendég e-mail címe</w:t>
      </w:r>
    </w:p>
    <w:p w14:paraId="2A2F1CCA" w14:textId="78192113" w:rsidR="005571FF" w:rsidRPr="00357DEF" w:rsidRDefault="005571F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vJelszo</w:t>
      </w:r>
      <w:r w:rsidR="001014BF">
        <w:rPr>
          <w:sz w:val="28"/>
          <w:szCs w:val="28"/>
        </w:rPr>
        <w:t xml:space="preserve"> (szöveg)</w:t>
      </w:r>
      <w:r w:rsidR="00441FE9">
        <w:rPr>
          <w:sz w:val="28"/>
          <w:szCs w:val="28"/>
        </w:rPr>
        <w:t>, vendég jelszava</w:t>
      </w:r>
    </w:p>
    <w:p w14:paraId="4A23D285" w14:textId="36703606" w:rsidR="005571FF" w:rsidRPr="00357DEF" w:rsidRDefault="005571F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v</w:t>
      </w:r>
      <w:r w:rsidR="006E12A3">
        <w:rPr>
          <w:sz w:val="28"/>
          <w:szCs w:val="28"/>
        </w:rPr>
        <w:t>SzulDat</w:t>
      </w:r>
      <w:r w:rsidR="001014BF">
        <w:rPr>
          <w:sz w:val="28"/>
          <w:szCs w:val="28"/>
        </w:rPr>
        <w:t xml:space="preserve"> (</w:t>
      </w:r>
      <w:r w:rsidR="006E12A3">
        <w:rPr>
          <w:sz w:val="28"/>
          <w:szCs w:val="28"/>
        </w:rPr>
        <w:t>date</w:t>
      </w:r>
      <w:r w:rsidR="001014BF">
        <w:rPr>
          <w:sz w:val="28"/>
          <w:szCs w:val="28"/>
        </w:rPr>
        <w:t>)</w:t>
      </w:r>
      <w:r w:rsidR="00441FE9">
        <w:rPr>
          <w:sz w:val="28"/>
          <w:szCs w:val="28"/>
        </w:rPr>
        <w:t xml:space="preserve">, vendég </w:t>
      </w:r>
      <w:r w:rsidR="00434AEE">
        <w:rPr>
          <w:sz w:val="28"/>
          <w:szCs w:val="28"/>
        </w:rPr>
        <w:t>születési dátuma</w:t>
      </w:r>
    </w:p>
    <w:p w14:paraId="68F4FBF1" w14:textId="4F79450E" w:rsidR="005571FF" w:rsidRPr="00357DEF" w:rsidRDefault="005571FF" w:rsidP="00357DEF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vTelSzam</w:t>
      </w:r>
      <w:r w:rsidR="001014BF">
        <w:rPr>
          <w:sz w:val="28"/>
          <w:szCs w:val="28"/>
        </w:rPr>
        <w:t xml:space="preserve"> (szöveg)</w:t>
      </w:r>
      <w:r w:rsidR="00441FE9">
        <w:rPr>
          <w:sz w:val="28"/>
          <w:szCs w:val="28"/>
        </w:rPr>
        <w:t>, vendég telefonszáma</w:t>
      </w:r>
    </w:p>
    <w:p w14:paraId="6CBDDAB9" w14:textId="000CB3AC" w:rsidR="00882F8D" w:rsidRDefault="00882F8D" w:rsidP="00882F8D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882F8D">
        <w:rPr>
          <w:sz w:val="28"/>
          <w:szCs w:val="28"/>
        </w:rPr>
        <w:t>kartyaId (</w:t>
      </w:r>
      <w:r w:rsidR="003E66DB">
        <w:rPr>
          <w:sz w:val="28"/>
          <w:szCs w:val="28"/>
        </w:rPr>
        <w:t>egész szám</w:t>
      </w:r>
      <w:r w:rsidRPr="00882F8D">
        <w:rPr>
          <w:sz w:val="28"/>
          <w:szCs w:val="28"/>
        </w:rPr>
        <w:t>)</w:t>
      </w:r>
      <w:r w:rsidR="006D4FAE">
        <w:rPr>
          <w:sz w:val="28"/>
          <w:szCs w:val="28"/>
        </w:rPr>
        <w:t>, kártya id</w:t>
      </w:r>
    </w:p>
    <w:p w14:paraId="3D04B9CB" w14:textId="76A52F0F" w:rsidR="00D93B63" w:rsidRPr="00882F8D" w:rsidRDefault="00D93B63" w:rsidP="00882F8D">
      <w:pPr>
        <w:pStyle w:val="Listaszerbekezds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foglalasId </w:t>
      </w:r>
      <w:r w:rsidRPr="00882F8D">
        <w:rPr>
          <w:sz w:val="28"/>
          <w:szCs w:val="28"/>
        </w:rPr>
        <w:t>(</w:t>
      </w:r>
      <w:r>
        <w:rPr>
          <w:sz w:val="28"/>
          <w:szCs w:val="28"/>
        </w:rPr>
        <w:t>egész szám</w:t>
      </w:r>
      <w:r w:rsidRPr="00882F8D">
        <w:rPr>
          <w:sz w:val="28"/>
          <w:szCs w:val="28"/>
        </w:rPr>
        <w:t>)</w:t>
      </w:r>
      <w:r>
        <w:rPr>
          <w:sz w:val="28"/>
          <w:szCs w:val="28"/>
        </w:rPr>
        <w:t>, foglalás id</w:t>
      </w:r>
    </w:p>
    <w:p w14:paraId="1CC52649" w14:textId="4C8DA2D9" w:rsidR="004E29A6" w:rsidRDefault="00121FB8" w:rsidP="00357DEF">
      <w:pPr>
        <w:pStyle w:val="Cmsor2"/>
      </w:pPr>
      <w:bookmarkStart w:id="2" w:name="_Toc243388368"/>
      <w:r>
        <w:t>f</w:t>
      </w:r>
      <w:r w:rsidR="004E29A6">
        <w:t>oglal</w:t>
      </w:r>
      <w:r>
        <w:t>a</w:t>
      </w:r>
      <w:r w:rsidR="004E29A6">
        <w:t>s</w:t>
      </w:r>
      <w:r w:rsidR="005571FF">
        <w:t>ok</w:t>
      </w:r>
      <w:bookmarkEnd w:id="2"/>
    </w:p>
    <w:p w14:paraId="1EF7EB88" w14:textId="56A53A04" w:rsidR="000D5959" w:rsidRPr="00357DEF" w:rsidRDefault="000D5959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>
        <w:rPr>
          <w:sz w:val="28"/>
          <w:szCs w:val="28"/>
        </w:rPr>
        <w:t xml:space="preserve">egyész szám, </w:t>
      </w:r>
      <w:r w:rsidRPr="00357DEF">
        <w:rPr>
          <w:sz w:val="28"/>
          <w:szCs w:val="28"/>
        </w:rPr>
        <w:t>Primary key)</w:t>
      </w:r>
      <w:r w:rsidR="00441FE9">
        <w:rPr>
          <w:sz w:val="28"/>
          <w:szCs w:val="28"/>
        </w:rPr>
        <w:t>, foglalás azonosító</w:t>
      </w:r>
    </w:p>
    <w:p w14:paraId="719A16B3" w14:textId="5E05117A" w:rsidR="005571FF" w:rsidRPr="000D5959" w:rsidRDefault="005571FF" w:rsidP="00357DEF">
      <w:pPr>
        <w:pStyle w:val="Listaszerbekezds"/>
        <w:numPr>
          <w:ilvl w:val="0"/>
          <w:numId w:val="11"/>
        </w:numPr>
        <w:rPr>
          <w:sz w:val="28"/>
          <w:szCs w:val="28"/>
        </w:rPr>
      </w:pPr>
      <w:r w:rsidRPr="000D5959">
        <w:rPr>
          <w:sz w:val="28"/>
          <w:szCs w:val="28"/>
        </w:rPr>
        <w:t>vendegId</w:t>
      </w:r>
      <w:r w:rsidR="000D5959">
        <w:rPr>
          <w:sz w:val="28"/>
          <w:szCs w:val="28"/>
        </w:rPr>
        <w:t xml:space="preserve"> </w:t>
      </w:r>
      <w:r w:rsidR="000D5959" w:rsidRPr="000D5959">
        <w:rPr>
          <w:sz w:val="28"/>
          <w:szCs w:val="28"/>
        </w:rPr>
        <w:t>(egész szám)</w:t>
      </w:r>
      <w:r w:rsidR="00441FE9">
        <w:rPr>
          <w:sz w:val="28"/>
          <w:szCs w:val="28"/>
        </w:rPr>
        <w:t>, vendég azonosító</w:t>
      </w:r>
    </w:p>
    <w:p w14:paraId="00DFA222" w14:textId="4B502E17" w:rsidR="005571FF" w:rsidRPr="000D5959" w:rsidRDefault="005571FF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szobaId</w:t>
      </w:r>
      <w:r w:rsidR="000D5959">
        <w:rPr>
          <w:sz w:val="28"/>
          <w:szCs w:val="28"/>
        </w:rPr>
        <w:t xml:space="preserve"> (egész szám)</w:t>
      </w:r>
      <w:r w:rsidR="00441FE9">
        <w:rPr>
          <w:sz w:val="28"/>
          <w:szCs w:val="28"/>
        </w:rPr>
        <w:t>, szoba azonosító</w:t>
      </w:r>
    </w:p>
    <w:p w14:paraId="7A88D5BA" w14:textId="54C44267" w:rsidR="005571FF" w:rsidRPr="00357DEF" w:rsidRDefault="005571FF" w:rsidP="00357DEF">
      <w:pPr>
        <w:pStyle w:val="Listaszerbekezds"/>
        <w:numPr>
          <w:ilvl w:val="0"/>
          <w:numId w:val="11"/>
        </w:numPr>
        <w:rPr>
          <w:sz w:val="28"/>
          <w:szCs w:val="28"/>
        </w:rPr>
      </w:pPr>
      <w:r w:rsidRPr="00357DEF">
        <w:rPr>
          <w:sz w:val="28"/>
          <w:szCs w:val="28"/>
        </w:rPr>
        <w:t>erkezes</w:t>
      </w:r>
      <w:r w:rsidR="000D5959">
        <w:rPr>
          <w:sz w:val="28"/>
          <w:szCs w:val="28"/>
        </w:rPr>
        <w:t xml:space="preserve"> (datetime)</w:t>
      </w:r>
      <w:r w:rsidR="00441FE9">
        <w:rPr>
          <w:sz w:val="28"/>
          <w:szCs w:val="28"/>
        </w:rPr>
        <w:t>, érkezés dátuma</w:t>
      </w:r>
    </w:p>
    <w:p w14:paraId="05EF3BE4" w14:textId="11201FF3" w:rsidR="005571FF" w:rsidRDefault="005571FF" w:rsidP="00357DEF">
      <w:pPr>
        <w:pStyle w:val="Listaszerbekezds"/>
        <w:numPr>
          <w:ilvl w:val="0"/>
          <w:numId w:val="11"/>
        </w:numPr>
        <w:rPr>
          <w:sz w:val="28"/>
          <w:szCs w:val="28"/>
        </w:rPr>
      </w:pPr>
      <w:r w:rsidRPr="00357DEF">
        <w:rPr>
          <w:sz w:val="28"/>
          <w:szCs w:val="28"/>
        </w:rPr>
        <w:t>tavozas</w:t>
      </w:r>
      <w:r w:rsidR="000D5959">
        <w:rPr>
          <w:sz w:val="28"/>
          <w:szCs w:val="28"/>
        </w:rPr>
        <w:t xml:space="preserve"> (datetime)</w:t>
      </w:r>
      <w:r w:rsidR="00677480">
        <w:rPr>
          <w:sz w:val="28"/>
          <w:szCs w:val="28"/>
        </w:rPr>
        <w:t>,</w:t>
      </w:r>
      <w:r w:rsidR="00441FE9">
        <w:rPr>
          <w:sz w:val="28"/>
          <w:szCs w:val="28"/>
        </w:rPr>
        <w:t xml:space="preserve"> távozás dátuma</w:t>
      </w:r>
    </w:p>
    <w:p w14:paraId="7F97DDAC" w14:textId="48C185E4" w:rsidR="001014BF" w:rsidRPr="00357DEF" w:rsidRDefault="001014BF" w:rsidP="00357DEF">
      <w:pPr>
        <w:pStyle w:val="Listaszerbekezds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hotel</w:t>
      </w:r>
      <w:r w:rsidR="00720DE1">
        <w:rPr>
          <w:sz w:val="28"/>
          <w:szCs w:val="28"/>
        </w:rPr>
        <w:t>Az</w:t>
      </w:r>
      <w:r>
        <w:rPr>
          <w:sz w:val="28"/>
          <w:szCs w:val="28"/>
        </w:rPr>
        <w:t xml:space="preserve"> (szöveg)</w:t>
      </w:r>
      <w:r w:rsidR="00441FE9">
        <w:rPr>
          <w:sz w:val="28"/>
          <w:szCs w:val="28"/>
        </w:rPr>
        <w:t xml:space="preserve">, hotel </w:t>
      </w:r>
      <w:r w:rsidR="006E12A3">
        <w:rPr>
          <w:sz w:val="28"/>
          <w:szCs w:val="28"/>
        </w:rPr>
        <w:t>azonosítója</w:t>
      </w:r>
    </w:p>
    <w:p w14:paraId="4CD3AF05" w14:textId="113B7E3A" w:rsidR="004E29A6" w:rsidRDefault="00121FB8" w:rsidP="00357DEF">
      <w:pPr>
        <w:pStyle w:val="Cmsor2"/>
      </w:pPr>
      <w:bookmarkStart w:id="3" w:name="_Toc243388369"/>
      <w:r>
        <w:t>s</w:t>
      </w:r>
      <w:r w:rsidR="004E29A6">
        <w:t>zob</w:t>
      </w:r>
      <w:r>
        <w:t>a</w:t>
      </w:r>
      <w:r w:rsidR="004E29A6">
        <w:t>k</w:t>
      </w:r>
      <w:bookmarkEnd w:id="3"/>
    </w:p>
    <w:p w14:paraId="28138AD0" w14:textId="3A38A831" w:rsidR="000D5959" w:rsidRPr="00357DEF" w:rsidRDefault="000D5959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>
        <w:rPr>
          <w:sz w:val="28"/>
          <w:szCs w:val="28"/>
        </w:rPr>
        <w:t xml:space="preserve">egyész szám, </w:t>
      </w:r>
      <w:r w:rsidRPr="00357DEF">
        <w:rPr>
          <w:sz w:val="28"/>
          <w:szCs w:val="28"/>
        </w:rPr>
        <w:t>Primary key)</w:t>
      </w:r>
      <w:r w:rsidR="00441FE9">
        <w:rPr>
          <w:sz w:val="28"/>
          <w:szCs w:val="28"/>
        </w:rPr>
        <w:t>, szoba azonosító</w:t>
      </w:r>
    </w:p>
    <w:p w14:paraId="4AFA46CF" w14:textId="7945E51D" w:rsidR="005571FF" w:rsidRPr="00357DEF" w:rsidRDefault="005571FF" w:rsidP="00357DEF">
      <w:pPr>
        <w:pStyle w:val="Listaszerbekezds"/>
        <w:numPr>
          <w:ilvl w:val="0"/>
          <w:numId w:val="12"/>
        </w:numPr>
        <w:rPr>
          <w:sz w:val="28"/>
          <w:szCs w:val="28"/>
        </w:rPr>
      </w:pPr>
      <w:r w:rsidRPr="00357DEF">
        <w:rPr>
          <w:sz w:val="28"/>
          <w:szCs w:val="28"/>
        </w:rPr>
        <w:t>szobaSzam</w:t>
      </w:r>
      <w:r w:rsidR="000D5959">
        <w:rPr>
          <w:sz w:val="28"/>
          <w:szCs w:val="28"/>
        </w:rPr>
        <w:t xml:space="preserve"> (szöveg)</w:t>
      </w:r>
      <w:r w:rsidR="00441FE9">
        <w:rPr>
          <w:sz w:val="28"/>
          <w:szCs w:val="28"/>
        </w:rPr>
        <w:t>, szoba száma</w:t>
      </w:r>
    </w:p>
    <w:p w14:paraId="01E26F17" w14:textId="1AB27571" w:rsidR="005571FF" w:rsidRPr="00357DEF" w:rsidRDefault="005571FF" w:rsidP="00357DEF">
      <w:pPr>
        <w:pStyle w:val="Listaszerbekezds"/>
        <w:numPr>
          <w:ilvl w:val="0"/>
          <w:numId w:val="12"/>
        </w:numPr>
        <w:rPr>
          <w:sz w:val="28"/>
          <w:szCs w:val="28"/>
        </w:rPr>
      </w:pPr>
      <w:r w:rsidRPr="00357DEF">
        <w:rPr>
          <w:sz w:val="28"/>
          <w:szCs w:val="28"/>
        </w:rPr>
        <w:t>ferohely</w:t>
      </w:r>
      <w:r w:rsidR="000D5959">
        <w:rPr>
          <w:sz w:val="28"/>
          <w:szCs w:val="28"/>
        </w:rPr>
        <w:t xml:space="preserve"> (egész szám)</w:t>
      </w:r>
      <w:r w:rsidR="00441FE9">
        <w:rPr>
          <w:sz w:val="28"/>
          <w:szCs w:val="28"/>
        </w:rPr>
        <w:t>, szoba férőhelye</w:t>
      </w:r>
    </w:p>
    <w:p w14:paraId="73BE4A5A" w14:textId="12CE496B" w:rsidR="005571FF" w:rsidRPr="00357DEF" w:rsidRDefault="005571FF" w:rsidP="00357DEF">
      <w:pPr>
        <w:pStyle w:val="Listaszerbekezds"/>
        <w:numPr>
          <w:ilvl w:val="0"/>
          <w:numId w:val="12"/>
        </w:numPr>
        <w:rPr>
          <w:sz w:val="28"/>
          <w:szCs w:val="28"/>
        </w:rPr>
      </w:pPr>
      <w:r w:rsidRPr="00357DEF">
        <w:rPr>
          <w:sz w:val="28"/>
          <w:szCs w:val="28"/>
        </w:rPr>
        <w:t>ar</w:t>
      </w:r>
      <w:r w:rsidR="000D5959">
        <w:rPr>
          <w:sz w:val="28"/>
          <w:szCs w:val="28"/>
        </w:rPr>
        <w:t xml:space="preserve"> (float)</w:t>
      </w:r>
      <w:r w:rsidR="00441FE9">
        <w:rPr>
          <w:sz w:val="28"/>
          <w:szCs w:val="28"/>
        </w:rPr>
        <w:t>, szoba ára</w:t>
      </w:r>
    </w:p>
    <w:p w14:paraId="0DBE8695" w14:textId="6FD62E11" w:rsidR="005571FF" w:rsidRPr="00357DEF" w:rsidRDefault="005571FF" w:rsidP="00357DEF">
      <w:pPr>
        <w:pStyle w:val="Listaszerbekezds"/>
        <w:numPr>
          <w:ilvl w:val="0"/>
          <w:numId w:val="12"/>
        </w:numPr>
        <w:rPr>
          <w:sz w:val="28"/>
          <w:szCs w:val="28"/>
        </w:rPr>
      </w:pPr>
      <w:r w:rsidRPr="00357DEF">
        <w:rPr>
          <w:sz w:val="28"/>
          <w:szCs w:val="28"/>
        </w:rPr>
        <w:t>statusz</w:t>
      </w:r>
      <w:r w:rsidR="000D5959">
        <w:rPr>
          <w:sz w:val="28"/>
          <w:szCs w:val="28"/>
        </w:rPr>
        <w:t xml:space="preserve"> (</w:t>
      </w:r>
      <w:r w:rsidR="006743CF">
        <w:rPr>
          <w:sz w:val="28"/>
          <w:szCs w:val="28"/>
        </w:rPr>
        <w:t>bool</w:t>
      </w:r>
      <w:r w:rsidR="000D5959">
        <w:rPr>
          <w:sz w:val="28"/>
          <w:szCs w:val="28"/>
        </w:rPr>
        <w:t>)</w:t>
      </w:r>
      <w:r w:rsidR="00441FE9">
        <w:rPr>
          <w:sz w:val="28"/>
          <w:szCs w:val="28"/>
        </w:rPr>
        <w:t>, szoba státusz (foglalt/szabad)</w:t>
      </w:r>
    </w:p>
    <w:p w14:paraId="48B66919" w14:textId="292A7EE6" w:rsidR="004E29A6" w:rsidRDefault="00121FB8" w:rsidP="00357DEF">
      <w:pPr>
        <w:pStyle w:val="Cmsor2"/>
      </w:pPr>
      <w:bookmarkStart w:id="4" w:name="_Toc243388370"/>
      <w:r>
        <w:t>j</w:t>
      </w:r>
      <w:r w:rsidR="004E29A6">
        <w:t>ogosults</w:t>
      </w:r>
      <w:r>
        <w:t>a</w:t>
      </w:r>
      <w:r w:rsidR="004E29A6">
        <w:t>gok</w:t>
      </w:r>
      <w:bookmarkEnd w:id="4"/>
    </w:p>
    <w:p w14:paraId="10C10F34" w14:textId="56219843" w:rsidR="000D5959" w:rsidRPr="00357DEF" w:rsidRDefault="000D5959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>
        <w:rPr>
          <w:sz w:val="28"/>
          <w:szCs w:val="28"/>
        </w:rPr>
        <w:t xml:space="preserve">egyész szám, </w:t>
      </w:r>
      <w:r w:rsidRPr="00357DEF">
        <w:rPr>
          <w:sz w:val="28"/>
          <w:szCs w:val="28"/>
        </w:rPr>
        <w:t>Primary key)</w:t>
      </w:r>
      <w:r w:rsidR="00441FE9">
        <w:rPr>
          <w:sz w:val="28"/>
          <w:szCs w:val="28"/>
        </w:rPr>
        <w:t>, josultság azonosító</w:t>
      </w:r>
    </w:p>
    <w:p w14:paraId="46086406" w14:textId="28B88957" w:rsidR="005571FF" w:rsidRPr="000D5959" w:rsidRDefault="005571FF" w:rsidP="000D5959">
      <w:pPr>
        <w:pStyle w:val="Listaszerbekezds"/>
        <w:numPr>
          <w:ilvl w:val="0"/>
          <w:numId w:val="13"/>
        </w:numPr>
        <w:rPr>
          <w:sz w:val="28"/>
          <w:szCs w:val="28"/>
        </w:rPr>
      </w:pPr>
      <w:r w:rsidRPr="00357DEF">
        <w:rPr>
          <w:sz w:val="28"/>
          <w:szCs w:val="28"/>
        </w:rPr>
        <w:t>reszlegId</w:t>
      </w:r>
      <w:r w:rsidR="000D5959">
        <w:rPr>
          <w:sz w:val="28"/>
          <w:szCs w:val="28"/>
        </w:rPr>
        <w:t xml:space="preserve"> (egész szám)</w:t>
      </w:r>
      <w:r w:rsidR="00135FFD">
        <w:rPr>
          <w:sz w:val="28"/>
          <w:szCs w:val="28"/>
        </w:rPr>
        <w:t>,</w:t>
      </w:r>
      <w:r w:rsidR="00441FE9">
        <w:rPr>
          <w:sz w:val="28"/>
          <w:szCs w:val="28"/>
        </w:rPr>
        <w:t xml:space="preserve"> részleg azonosító</w:t>
      </w:r>
    </w:p>
    <w:p w14:paraId="2E1A2D7A" w14:textId="6ACAFD16" w:rsidR="00720DE1" w:rsidRDefault="00720DE1" w:rsidP="00357DEF">
      <w:pPr>
        <w:pStyle w:val="Listaszerbekezds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me</w:t>
      </w:r>
      <w:r w:rsidR="00135FFD">
        <w:rPr>
          <w:sz w:val="28"/>
          <w:szCs w:val="28"/>
        </w:rPr>
        <w:t>ttol (date),</w:t>
      </w:r>
      <w:r w:rsidR="009D0E5E">
        <w:rPr>
          <w:sz w:val="28"/>
          <w:szCs w:val="28"/>
        </w:rPr>
        <w:t xml:space="preserve"> </w:t>
      </w:r>
      <w:r w:rsidR="009D0E5E">
        <w:t>jogosultság kezdete</w:t>
      </w:r>
    </w:p>
    <w:p w14:paraId="3465FB72" w14:textId="47E3AB5C" w:rsidR="00135FFD" w:rsidRDefault="00135FFD" w:rsidP="00357DEF">
      <w:pPr>
        <w:pStyle w:val="Listaszerbekezds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meddig (date),</w:t>
      </w:r>
      <w:r w:rsidR="009D0E5E">
        <w:rPr>
          <w:sz w:val="28"/>
          <w:szCs w:val="28"/>
        </w:rPr>
        <w:t xml:space="preserve"> </w:t>
      </w:r>
      <w:r w:rsidR="009D0E5E">
        <w:t>jogosultság vége</w:t>
      </w:r>
    </w:p>
    <w:p w14:paraId="343CE74B" w14:textId="77777777" w:rsidR="00357DEF" w:rsidRPr="00357DEF" w:rsidRDefault="00357DEF" w:rsidP="00357DEF">
      <w:pPr>
        <w:rPr>
          <w:sz w:val="28"/>
          <w:szCs w:val="28"/>
        </w:rPr>
      </w:pPr>
    </w:p>
    <w:p w14:paraId="5F455A1E" w14:textId="7E2EC780" w:rsidR="004E29A6" w:rsidRDefault="00121FB8" w:rsidP="00357DEF">
      <w:pPr>
        <w:pStyle w:val="Cmsor2"/>
      </w:pPr>
      <w:bookmarkStart w:id="5" w:name="_Toc243388371"/>
      <w:r>
        <w:lastRenderedPageBreak/>
        <w:t>re</w:t>
      </w:r>
      <w:r w:rsidR="004E29A6">
        <w:t>szlegek</w:t>
      </w:r>
      <w:bookmarkEnd w:id="5"/>
    </w:p>
    <w:p w14:paraId="5970F5DC" w14:textId="5E033FF1" w:rsidR="000D5959" w:rsidRPr="00357DEF" w:rsidRDefault="000D5959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>
        <w:rPr>
          <w:sz w:val="28"/>
          <w:szCs w:val="28"/>
        </w:rPr>
        <w:t xml:space="preserve">egész szám, </w:t>
      </w:r>
      <w:r w:rsidRPr="00357DEF">
        <w:rPr>
          <w:sz w:val="28"/>
          <w:szCs w:val="28"/>
        </w:rPr>
        <w:t>Primary key)</w:t>
      </w:r>
      <w:r w:rsidR="00441FE9">
        <w:rPr>
          <w:sz w:val="28"/>
          <w:szCs w:val="28"/>
        </w:rPr>
        <w:t>, részleg azonosítója</w:t>
      </w:r>
    </w:p>
    <w:p w14:paraId="0888991F" w14:textId="54EF6E2B" w:rsidR="005571FF" w:rsidRPr="00357DEF" w:rsidRDefault="005571FF" w:rsidP="00357DEF">
      <w:pPr>
        <w:pStyle w:val="Listaszerbekezds"/>
        <w:numPr>
          <w:ilvl w:val="0"/>
          <w:numId w:val="14"/>
        </w:numPr>
        <w:rPr>
          <w:sz w:val="28"/>
          <w:szCs w:val="28"/>
        </w:rPr>
      </w:pPr>
      <w:r w:rsidRPr="00357DEF">
        <w:rPr>
          <w:sz w:val="28"/>
          <w:szCs w:val="28"/>
        </w:rPr>
        <w:t>rNev</w:t>
      </w:r>
      <w:r w:rsidR="000D5959">
        <w:rPr>
          <w:sz w:val="28"/>
          <w:szCs w:val="28"/>
        </w:rPr>
        <w:t xml:space="preserve"> (szöveg)</w:t>
      </w:r>
      <w:r w:rsidR="00441FE9">
        <w:rPr>
          <w:sz w:val="28"/>
          <w:szCs w:val="28"/>
        </w:rPr>
        <w:t>, részle</w:t>
      </w:r>
      <w:r w:rsidR="00EE7673">
        <w:rPr>
          <w:sz w:val="28"/>
          <w:szCs w:val="28"/>
        </w:rPr>
        <w:t>g</w:t>
      </w:r>
      <w:r w:rsidR="00441FE9">
        <w:rPr>
          <w:sz w:val="28"/>
          <w:szCs w:val="28"/>
        </w:rPr>
        <w:t xml:space="preserve"> neve</w:t>
      </w:r>
    </w:p>
    <w:p w14:paraId="5A096B12" w14:textId="18766241" w:rsidR="005571FF" w:rsidRPr="00357DEF" w:rsidRDefault="005571FF" w:rsidP="00357DEF">
      <w:pPr>
        <w:pStyle w:val="Listaszerbekezds"/>
        <w:numPr>
          <w:ilvl w:val="0"/>
          <w:numId w:val="14"/>
        </w:numPr>
        <w:rPr>
          <w:sz w:val="28"/>
          <w:szCs w:val="28"/>
        </w:rPr>
      </w:pPr>
      <w:r w:rsidRPr="00357DEF">
        <w:rPr>
          <w:sz w:val="28"/>
          <w:szCs w:val="28"/>
        </w:rPr>
        <w:t>leiras</w:t>
      </w:r>
      <w:r w:rsidR="000D5959">
        <w:rPr>
          <w:sz w:val="28"/>
          <w:szCs w:val="28"/>
        </w:rPr>
        <w:t xml:space="preserve"> (szöveg)</w:t>
      </w:r>
      <w:r w:rsidR="00441FE9">
        <w:rPr>
          <w:sz w:val="28"/>
          <w:szCs w:val="28"/>
        </w:rPr>
        <w:t>, részleg leírása</w:t>
      </w:r>
    </w:p>
    <w:p w14:paraId="42FEE84C" w14:textId="3CF94ECC" w:rsidR="005571FF" w:rsidRPr="00357DEF" w:rsidRDefault="005571FF" w:rsidP="00357DEF">
      <w:pPr>
        <w:pStyle w:val="Listaszerbekezds"/>
        <w:numPr>
          <w:ilvl w:val="0"/>
          <w:numId w:val="14"/>
        </w:numPr>
        <w:rPr>
          <w:sz w:val="28"/>
          <w:szCs w:val="28"/>
        </w:rPr>
      </w:pPr>
      <w:r w:rsidRPr="00357DEF">
        <w:rPr>
          <w:sz w:val="28"/>
          <w:szCs w:val="28"/>
        </w:rPr>
        <w:t>ar</w:t>
      </w:r>
      <w:r w:rsidR="000D5959">
        <w:rPr>
          <w:sz w:val="28"/>
          <w:szCs w:val="28"/>
        </w:rPr>
        <w:t xml:space="preserve"> (float)</w:t>
      </w:r>
      <w:r w:rsidR="00441FE9">
        <w:rPr>
          <w:sz w:val="28"/>
          <w:szCs w:val="28"/>
        </w:rPr>
        <w:t>, részleg ára</w:t>
      </w:r>
    </w:p>
    <w:p w14:paraId="3F633A34" w14:textId="2ECDCA62" w:rsidR="005571FF" w:rsidRPr="00357DEF" w:rsidRDefault="005571FF" w:rsidP="00357DEF">
      <w:pPr>
        <w:pStyle w:val="Listaszerbekezds"/>
        <w:numPr>
          <w:ilvl w:val="0"/>
          <w:numId w:val="14"/>
        </w:numPr>
        <w:rPr>
          <w:sz w:val="28"/>
          <w:szCs w:val="28"/>
        </w:rPr>
      </w:pPr>
      <w:r w:rsidRPr="00357DEF">
        <w:rPr>
          <w:sz w:val="28"/>
          <w:szCs w:val="28"/>
        </w:rPr>
        <w:t>nyitas</w:t>
      </w:r>
      <w:r w:rsidR="000D5959">
        <w:rPr>
          <w:sz w:val="28"/>
          <w:szCs w:val="28"/>
        </w:rPr>
        <w:t xml:space="preserve"> (time)</w:t>
      </w:r>
      <w:r w:rsidR="00441FE9">
        <w:rPr>
          <w:sz w:val="28"/>
          <w:szCs w:val="28"/>
        </w:rPr>
        <w:t>, nyitás ideje (óra:perc)</w:t>
      </w:r>
    </w:p>
    <w:p w14:paraId="3753C548" w14:textId="35FFA381" w:rsidR="005571FF" w:rsidRDefault="005571FF" w:rsidP="00357DEF">
      <w:pPr>
        <w:pStyle w:val="Listaszerbekezds"/>
        <w:numPr>
          <w:ilvl w:val="0"/>
          <w:numId w:val="14"/>
        </w:numPr>
      </w:pPr>
      <w:r w:rsidRPr="00357DEF">
        <w:rPr>
          <w:sz w:val="28"/>
          <w:szCs w:val="28"/>
        </w:rPr>
        <w:t>zaras</w:t>
      </w:r>
      <w:r w:rsidR="000D5959">
        <w:rPr>
          <w:sz w:val="28"/>
          <w:szCs w:val="28"/>
        </w:rPr>
        <w:t xml:space="preserve"> (time)</w:t>
      </w:r>
      <w:r w:rsidR="00441FE9">
        <w:rPr>
          <w:sz w:val="28"/>
          <w:szCs w:val="28"/>
        </w:rPr>
        <w:t>, zárás ideje (óra:perc)</w:t>
      </w:r>
    </w:p>
    <w:p w14:paraId="0AD24423" w14:textId="77777777" w:rsidR="005571FF" w:rsidRDefault="005571FF" w:rsidP="005571FF"/>
    <w:p w14:paraId="621F8C35" w14:textId="2CC42CA9" w:rsidR="004E29A6" w:rsidRPr="00357DEF" w:rsidRDefault="00121FB8" w:rsidP="00357DEF">
      <w:pPr>
        <w:pStyle w:val="Cmsor2"/>
      </w:pPr>
      <w:bookmarkStart w:id="6" w:name="_Toc243388372"/>
      <w:r>
        <w:rPr>
          <w:rStyle w:val="Cmsor2Char"/>
          <w:color w:val="1F3864" w:themeColor="accent1" w:themeShade="80"/>
        </w:rPr>
        <w:t>b</w:t>
      </w:r>
      <w:r w:rsidR="004E29A6" w:rsidRPr="00357DEF">
        <w:rPr>
          <w:rStyle w:val="Cmsor2Char"/>
          <w:color w:val="1F3864" w:themeColor="accent1" w:themeShade="80"/>
        </w:rPr>
        <w:t>el</w:t>
      </w:r>
      <w:r>
        <w:rPr>
          <w:rStyle w:val="Cmsor2Char"/>
          <w:color w:val="1F3864" w:themeColor="accent1" w:themeShade="80"/>
        </w:rPr>
        <w:t>e</w:t>
      </w:r>
      <w:r w:rsidR="004E29A6" w:rsidRPr="00357DEF">
        <w:rPr>
          <w:rStyle w:val="Cmsor2Char"/>
          <w:color w:val="1F3864" w:themeColor="accent1" w:themeShade="80"/>
        </w:rPr>
        <w:t>p</w:t>
      </w:r>
      <w:r>
        <w:rPr>
          <w:rStyle w:val="Cmsor2Char"/>
          <w:color w:val="1F3864" w:themeColor="accent1" w:themeShade="80"/>
        </w:rPr>
        <w:t>e</w:t>
      </w:r>
      <w:r w:rsidR="004E29A6" w:rsidRPr="00357DEF">
        <w:rPr>
          <w:rStyle w:val="Cmsor2Char"/>
          <w:color w:val="1F3864" w:themeColor="accent1" w:themeShade="80"/>
        </w:rPr>
        <w:t>si</w:t>
      </w:r>
      <w:r>
        <w:rPr>
          <w:rStyle w:val="Cmsor2Char"/>
          <w:color w:val="1F3864" w:themeColor="accent1" w:themeShade="80"/>
        </w:rPr>
        <w:t>N</w:t>
      </w:r>
      <w:r w:rsidR="004E29A6" w:rsidRPr="00357DEF">
        <w:t>apl</w:t>
      </w:r>
      <w:r>
        <w:t>o</w:t>
      </w:r>
      <w:bookmarkEnd w:id="6"/>
    </w:p>
    <w:p w14:paraId="5D94ED0F" w14:textId="3DB8D6CB" w:rsidR="000D5959" w:rsidRPr="00357DEF" w:rsidRDefault="000D5959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>
        <w:rPr>
          <w:sz w:val="28"/>
          <w:szCs w:val="28"/>
        </w:rPr>
        <w:t xml:space="preserve">egész szám, </w:t>
      </w:r>
      <w:r w:rsidRPr="00357DEF">
        <w:rPr>
          <w:sz w:val="28"/>
          <w:szCs w:val="28"/>
        </w:rPr>
        <w:t>Primary key)</w:t>
      </w:r>
      <w:r w:rsidR="00441FE9">
        <w:rPr>
          <w:sz w:val="28"/>
          <w:szCs w:val="28"/>
        </w:rPr>
        <w:t>, belépési napló azonosítója</w:t>
      </w:r>
    </w:p>
    <w:p w14:paraId="695E0856" w14:textId="77150634" w:rsidR="005571FF" w:rsidRPr="00357DEF" w:rsidRDefault="005571FF" w:rsidP="00357DEF">
      <w:pPr>
        <w:pStyle w:val="Listaszerbekezds"/>
        <w:numPr>
          <w:ilvl w:val="0"/>
          <w:numId w:val="15"/>
        </w:numPr>
        <w:rPr>
          <w:sz w:val="28"/>
          <w:szCs w:val="28"/>
        </w:rPr>
      </w:pPr>
      <w:r w:rsidRPr="00357DEF">
        <w:rPr>
          <w:sz w:val="28"/>
          <w:szCs w:val="28"/>
        </w:rPr>
        <w:t>vendegId</w:t>
      </w:r>
      <w:r w:rsidR="000D5959">
        <w:rPr>
          <w:sz w:val="28"/>
          <w:szCs w:val="28"/>
        </w:rPr>
        <w:t xml:space="preserve"> (egész szám)</w:t>
      </w:r>
      <w:r w:rsidR="00441FE9">
        <w:rPr>
          <w:sz w:val="28"/>
          <w:szCs w:val="28"/>
        </w:rPr>
        <w:t>, vendég azonosító</w:t>
      </w:r>
    </w:p>
    <w:p w14:paraId="6CB53D72" w14:textId="7C9BFEA2" w:rsidR="005571FF" w:rsidRPr="00357DEF" w:rsidRDefault="005571FF" w:rsidP="00357DEF">
      <w:pPr>
        <w:pStyle w:val="Listaszerbekezds"/>
        <w:numPr>
          <w:ilvl w:val="0"/>
          <w:numId w:val="15"/>
        </w:numPr>
        <w:rPr>
          <w:sz w:val="28"/>
          <w:szCs w:val="28"/>
        </w:rPr>
      </w:pPr>
      <w:r w:rsidRPr="00357DEF">
        <w:rPr>
          <w:sz w:val="28"/>
          <w:szCs w:val="28"/>
        </w:rPr>
        <w:t>reszlegId</w:t>
      </w:r>
      <w:r w:rsidR="000D5959">
        <w:rPr>
          <w:sz w:val="28"/>
          <w:szCs w:val="28"/>
        </w:rPr>
        <w:t xml:space="preserve"> (egész szám)</w:t>
      </w:r>
      <w:r w:rsidR="00441FE9">
        <w:rPr>
          <w:sz w:val="28"/>
          <w:szCs w:val="28"/>
        </w:rPr>
        <w:t>, részleg azonosító</w:t>
      </w:r>
    </w:p>
    <w:p w14:paraId="7C9A4959" w14:textId="7B053EF3" w:rsidR="005571FF" w:rsidRPr="00357DEF" w:rsidRDefault="005571FF" w:rsidP="00357DEF">
      <w:pPr>
        <w:pStyle w:val="Listaszerbekezds"/>
        <w:numPr>
          <w:ilvl w:val="0"/>
          <w:numId w:val="15"/>
        </w:numPr>
        <w:rPr>
          <w:sz w:val="28"/>
          <w:szCs w:val="28"/>
        </w:rPr>
      </w:pPr>
      <w:r w:rsidRPr="00357DEF">
        <w:rPr>
          <w:sz w:val="28"/>
          <w:szCs w:val="28"/>
        </w:rPr>
        <w:t>belepes</w:t>
      </w:r>
      <w:r w:rsidR="000D5959">
        <w:rPr>
          <w:sz w:val="28"/>
          <w:szCs w:val="28"/>
        </w:rPr>
        <w:t xml:space="preserve"> (datetime)</w:t>
      </w:r>
      <w:r w:rsidR="00441FE9">
        <w:rPr>
          <w:sz w:val="28"/>
          <w:szCs w:val="28"/>
        </w:rPr>
        <w:t>, belépés ideje (pontos dátum)</w:t>
      </w:r>
    </w:p>
    <w:p w14:paraId="771BA8FF" w14:textId="3E45B4E5" w:rsidR="005571FF" w:rsidRPr="00357DEF" w:rsidRDefault="005571FF" w:rsidP="00357DEF">
      <w:pPr>
        <w:pStyle w:val="Listaszerbekezds"/>
        <w:numPr>
          <w:ilvl w:val="0"/>
          <w:numId w:val="15"/>
        </w:numPr>
        <w:rPr>
          <w:sz w:val="28"/>
          <w:szCs w:val="28"/>
        </w:rPr>
      </w:pPr>
      <w:r w:rsidRPr="00357DEF">
        <w:rPr>
          <w:sz w:val="28"/>
          <w:szCs w:val="28"/>
        </w:rPr>
        <w:t>kilepes</w:t>
      </w:r>
      <w:r w:rsidR="000D5959">
        <w:rPr>
          <w:sz w:val="28"/>
          <w:szCs w:val="28"/>
        </w:rPr>
        <w:t xml:space="preserve"> (datetime)</w:t>
      </w:r>
      <w:r w:rsidR="00441FE9">
        <w:rPr>
          <w:sz w:val="28"/>
          <w:szCs w:val="28"/>
        </w:rPr>
        <w:t xml:space="preserve">, </w:t>
      </w:r>
      <w:r w:rsidR="009E3027">
        <w:rPr>
          <w:sz w:val="28"/>
          <w:szCs w:val="28"/>
        </w:rPr>
        <w:t>távozás ideje (pontos dátum)</w:t>
      </w:r>
    </w:p>
    <w:p w14:paraId="780D9356" w14:textId="687CD33B" w:rsidR="00883950" w:rsidRDefault="00121FB8" w:rsidP="00357DEF">
      <w:pPr>
        <w:pStyle w:val="Cmsor2"/>
      </w:pPr>
      <w:bookmarkStart w:id="7" w:name="_Toc243388373"/>
      <w:r>
        <w:t>h</w:t>
      </w:r>
      <w:r w:rsidR="00357DEF">
        <w:t>otelek</w:t>
      </w:r>
      <w:bookmarkEnd w:id="7"/>
    </w:p>
    <w:p w14:paraId="3557471F" w14:textId="078495E6" w:rsidR="000D5959" w:rsidRPr="00357DEF" w:rsidRDefault="000D5959" w:rsidP="000D5959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357DEF">
        <w:rPr>
          <w:sz w:val="28"/>
          <w:szCs w:val="28"/>
        </w:rPr>
        <w:t>id (</w:t>
      </w:r>
      <w:r>
        <w:rPr>
          <w:sz w:val="28"/>
          <w:szCs w:val="28"/>
        </w:rPr>
        <w:t xml:space="preserve">egész szám, </w:t>
      </w:r>
      <w:r w:rsidRPr="00357DEF">
        <w:rPr>
          <w:sz w:val="28"/>
          <w:szCs w:val="28"/>
        </w:rPr>
        <w:t>Primary key)</w:t>
      </w:r>
      <w:r w:rsidR="009E3027">
        <w:rPr>
          <w:sz w:val="28"/>
          <w:szCs w:val="28"/>
        </w:rPr>
        <w:t>, hotel azonosítója</w:t>
      </w:r>
    </w:p>
    <w:p w14:paraId="2139DA91" w14:textId="1230BB8C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nev</w:t>
      </w:r>
      <w:r w:rsidR="000D5959">
        <w:rPr>
          <w:sz w:val="28"/>
          <w:szCs w:val="28"/>
        </w:rPr>
        <w:t xml:space="preserve"> (szöveg)</w:t>
      </w:r>
      <w:r w:rsidR="009E3027">
        <w:rPr>
          <w:sz w:val="28"/>
          <w:szCs w:val="28"/>
        </w:rPr>
        <w:t>, hotel neve</w:t>
      </w:r>
    </w:p>
    <w:p w14:paraId="38E103E8" w14:textId="4F1447A5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irszam</w:t>
      </w:r>
      <w:r w:rsidR="000D5959">
        <w:rPr>
          <w:sz w:val="28"/>
          <w:szCs w:val="28"/>
        </w:rPr>
        <w:t xml:space="preserve"> (szöveg)</w:t>
      </w:r>
      <w:r w:rsidR="009E3027">
        <w:rPr>
          <w:sz w:val="28"/>
          <w:szCs w:val="28"/>
        </w:rPr>
        <w:t>, hotel irányítószáma</w:t>
      </w:r>
    </w:p>
    <w:p w14:paraId="67BB16DD" w14:textId="041E8377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telepules</w:t>
      </w:r>
      <w:r w:rsidR="000D5959">
        <w:rPr>
          <w:sz w:val="28"/>
          <w:szCs w:val="28"/>
        </w:rPr>
        <w:t xml:space="preserve"> (szöveg)</w:t>
      </w:r>
      <w:r w:rsidR="009E3027">
        <w:rPr>
          <w:sz w:val="28"/>
          <w:szCs w:val="28"/>
        </w:rPr>
        <w:t xml:space="preserve">, </w:t>
      </w:r>
      <w:r w:rsidR="006E12A3">
        <w:rPr>
          <w:sz w:val="28"/>
          <w:szCs w:val="28"/>
        </w:rPr>
        <w:t>település</w:t>
      </w:r>
    </w:p>
    <w:p w14:paraId="43654AF9" w14:textId="0647CA15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utca</w:t>
      </w:r>
      <w:r w:rsidR="000D5959">
        <w:rPr>
          <w:sz w:val="28"/>
          <w:szCs w:val="28"/>
        </w:rPr>
        <w:t xml:space="preserve"> (szöveg)</w:t>
      </w:r>
      <w:r w:rsidR="009E3027">
        <w:rPr>
          <w:sz w:val="28"/>
          <w:szCs w:val="28"/>
        </w:rPr>
        <w:t>, utca</w:t>
      </w:r>
    </w:p>
    <w:p w14:paraId="157004F5" w14:textId="6BF65B00" w:rsidR="00357DEF" w:rsidRPr="000D5959" w:rsidRDefault="00BD05ED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hazS</w:t>
      </w:r>
      <w:r w:rsidR="00357DEF" w:rsidRPr="000D5959">
        <w:rPr>
          <w:sz w:val="28"/>
          <w:szCs w:val="28"/>
        </w:rPr>
        <w:t>zam</w:t>
      </w:r>
      <w:r w:rsidR="000D5959">
        <w:rPr>
          <w:sz w:val="28"/>
          <w:szCs w:val="28"/>
        </w:rPr>
        <w:t xml:space="preserve"> (</w:t>
      </w:r>
      <w:r w:rsidR="006E12A3">
        <w:rPr>
          <w:sz w:val="28"/>
          <w:szCs w:val="28"/>
        </w:rPr>
        <w:t>szöveg</w:t>
      </w:r>
      <w:r w:rsidR="000D5959">
        <w:rPr>
          <w:sz w:val="28"/>
          <w:szCs w:val="28"/>
        </w:rPr>
        <w:t>)</w:t>
      </w:r>
      <w:r w:rsidR="009E3027">
        <w:rPr>
          <w:sz w:val="28"/>
          <w:szCs w:val="28"/>
        </w:rPr>
        <w:t xml:space="preserve">, </w:t>
      </w:r>
      <w:r w:rsidR="00877BDB">
        <w:rPr>
          <w:sz w:val="28"/>
          <w:szCs w:val="28"/>
        </w:rPr>
        <w:t>ház</w:t>
      </w:r>
      <w:r w:rsidR="006E12A3">
        <w:rPr>
          <w:sz w:val="28"/>
          <w:szCs w:val="28"/>
        </w:rPr>
        <w:t>sz</w:t>
      </w:r>
      <w:r w:rsidR="00877BDB">
        <w:rPr>
          <w:sz w:val="28"/>
          <w:szCs w:val="28"/>
        </w:rPr>
        <w:t>ám</w:t>
      </w:r>
    </w:p>
    <w:p w14:paraId="2EE4C6B1" w14:textId="30A44C6E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szobakSzama</w:t>
      </w:r>
      <w:r w:rsidR="000D5959">
        <w:rPr>
          <w:sz w:val="28"/>
          <w:szCs w:val="28"/>
        </w:rPr>
        <w:t xml:space="preserve"> (egész szám)</w:t>
      </w:r>
      <w:r w:rsidR="00877BDB">
        <w:rPr>
          <w:sz w:val="28"/>
          <w:szCs w:val="28"/>
        </w:rPr>
        <w:t>, összes szoba</w:t>
      </w:r>
    </w:p>
    <w:p w14:paraId="0D783250" w14:textId="22B76286" w:rsidR="00357DEF" w:rsidRPr="000D5959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ferohely</w:t>
      </w:r>
      <w:r w:rsidR="000D5959">
        <w:rPr>
          <w:sz w:val="28"/>
          <w:szCs w:val="28"/>
        </w:rPr>
        <w:t xml:space="preserve"> (egész szám)</w:t>
      </w:r>
      <w:r w:rsidR="00877BDB">
        <w:rPr>
          <w:sz w:val="28"/>
          <w:szCs w:val="28"/>
        </w:rPr>
        <w:t>, férőhely</w:t>
      </w:r>
    </w:p>
    <w:p w14:paraId="63AB8AD6" w14:textId="73DF2ECD" w:rsidR="00357DEF" w:rsidRDefault="00357DEF" w:rsidP="00357DEF">
      <w:pPr>
        <w:pStyle w:val="Listaszerbekezds"/>
        <w:numPr>
          <w:ilvl w:val="0"/>
          <w:numId w:val="16"/>
        </w:numPr>
        <w:rPr>
          <w:sz w:val="28"/>
          <w:szCs w:val="28"/>
        </w:rPr>
      </w:pPr>
      <w:r w:rsidRPr="000D5959">
        <w:rPr>
          <w:sz w:val="28"/>
          <w:szCs w:val="28"/>
        </w:rPr>
        <w:t>szobaSzam</w:t>
      </w:r>
      <w:r w:rsidR="000D5959">
        <w:rPr>
          <w:sz w:val="28"/>
          <w:szCs w:val="28"/>
        </w:rPr>
        <w:t xml:space="preserve"> (</w:t>
      </w:r>
      <w:bookmarkStart w:id="8" w:name="_Hlk242779849"/>
      <w:r w:rsidR="000D5959">
        <w:rPr>
          <w:sz w:val="28"/>
          <w:szCs w:val="28"/>
        </w:rPr>
        <w:t>egész szám</w:t>
      </w:r>
      <w:bookmarkEnd w:id="8"/>
      <w:r w:rsidR="000D5959">
        <w:rPr>
          <w:sz w:val="28"/>
          <w:szCs w:val="28"/>
        </w:rPr>
        <w:t>)</w:t>
      </w:r>
      <w:r w:rsidR="00877BDB">
        <w:rPr>
          <w:sz w:val="28"/>
          <w:szCs w:val="28"/>
        </w:rPr>
        <w:t xml:space="preserve">, </w:t>
      </w:r>
      <w:r w:rsidR="008D620C">
        <w:rPr>
          <w:sz w:val="28"/>
          <w:szCs w:val="28"/>
        </w:rPr>
        <w:t>összes szoba száma</w:t>
      </w:r>
    </w:p>
    <w:p w14:paraId="691DEED2" w14:textId="2B635E94" w:rsidR="00121FB8" w:rsidRDefault="00121FB8" w:rsidP="00121FB8">
      <w:pPr>
        <w:pStyle w:val="Cmsor2"/>
      </w:pPr>
      <w:bookmarkStart w:id="9" w:name="_Toc243388374"/>
      <w:r>
        <w:t>kartya</w:t>
      </w:r>
      <w:bookmarkEnd w:id="9"/>
    </w:p>
    <w:p w14:paraId="1E30248A" w14:textId="1F9A74FA" w:rsidR="00121FB8" w:rsidRDefault="00121FB8" w:rsidP="00121FB8">
      <w:pPr>
        <w:pStyle w:val="Listaszerbekezds"/>
        <w:numPr>
          <w:ilvl w:val="0"/>
          <w:numId w:val="28"/>
        </w:numPr>
      </w:pPr>
      <w:r>
        <w:t xml:space="preserve">id </w:t>
      </w:r>
      <w:r w:rsidRPr="00121FB8">
        <w:rPr>
          <w:sz w:val="28"/>
          <w:szCs w:val="28"/>
        </w:rPr>
        <w:t xml:space="preserve">(egész szám, Primary key), </w:t>
      </w:r>
      <w:r>
        <w:rPr>
          <w:sz w:val="28"/>
          <w:szCs w:val="28"/>
        </w:rPr>
        <w:t>kártya</w:t>
      </w:r>
      <w:r w:rsidRPr="00121FB8">
        <w:rPr>
          <w:sz w:val="28"/>
          <w:szCs w:val="28"/>
        </w:rPr>
        <w:t xml:space="preserve"> azonosítója</w:t>
      </w:r>
    </w:p>
    <w:p w14:paraId="6A6C2217" w14:textId="5BC7B440" w:rsidR="00121FB8" w:rsidRPr="00CE6C81" w:rsidRDefault="00121FB8" w:rsidP="00121FB8">
      <w:pPr>
        <w:pStyle w:val="Listaszerbekezds"/>
        <w:numPr>
          <w:ilvl w:val="0"/>
          <w:numId w:val="28"/>
        </w:numPr>
      </w:pPr>
      <w:r>
        <w:t xml:space="preserve">szam </w:t>
      </w:r>
      <w:r>
        <w:rPr>
          <w:sz w:val="28"/>
          <w:szCs w:val="28"/>
        </w:rPr>
        <w:t>(szöveg), RFID</w:t>
      </w:r>
    </w:p>
    <w:p w14:paraId="175AE713" w14:textId="5AE1BF81" w:rsidR="00CE6C81" w:rsidRDefault="00CE6C81" w:rsidP="00905702">
      <w:pPr>
        <w:pStyle w:val="Cmsor2"/>
        <w:spacing w:before="600"/>
      </w:pPr>
      <w:bookmarkStart w:id="10" w:name="_Toc243388375"/>
      <w:r>
        <w:lastRenderedPageBreak/>
        <w:t>reszlegFoglalas</w:t>
      </w:r>
      <w:bookmarkEnd w:id="10"/>
    </w:p>
    <w:p w14:paraId="45C7CACC" w14:textId="181D540D" w:rsidR="00CE6C81" w:rsidRDefault="00CE6C81" w:rsidP="00CE6C81">
      <w:pPr>
        <w:pStyle w:val="Listaszerbekezds"/>
        <w:numPr>
          <w:ilvl w:val="0"/>
          <w:numId w:val="10"/>
        </w:numPr>
        <w:rPr>
          <w:sz w:val="28"/>
          <w:szCs w:val="28"/>
        </w:rPr>
      </w:pPr>
      <w:r>
        <w:t>vendegId (egész szám,</w:t>
      </w:r>
      <w:r w:rsidRPr="00CE6C81">
        <w:rPr>
          <w:sz w:val="28"/>
          <w:szCs w:val="28"/>
        </w:rPr>
        <w:t xml:space="preserve"> </w:t>
      </w:r>
      <w:r w:rsidRPr="00357DEF">
        <w:rPr>
          <w:sz w:val="28"/>
          <w:szCs w:val="28"/>
        </w:rPr>
        <w:t>Primary key)</w:t>
      </w:r>
      <w:r>
        <w:rPr>
          <w:sz w:val="28"/>
          <w:szCs w:val="28"/>
        </w:rPr>
        <w:t>,</w:t>
      </w:r>
      <w:r w:rsidR="00905702">
        <w:rPr>
          <w:sz w:val="28"/>
          <w:szCs w:val="28"/>
        </w:rPr>
        <w:t xml:space="preserve"> vendég </w:t>
      </w:r>
      <w:r w:rsidR="00905702">
        <w:t>azonosító</w:t>
      </w:r>
    </w:p>
    <w:p w14:paraId="25915F6D" w14:textId="31AE3C33" w:rsidR="00CE6C81" w:rsidRPr="00CE6C81" w:rsidRDefault="00CE6C81" w:rsidP="00CE6C81">
      <w:pPr>
        <w:pStyle w:val="Listaszerbekezds"/>
        <w:numPr>
          <w:ilvl w:val="0"/>
          <w:numId w:val="10"/>
        </w:numPr>
        <w:rPr>
          <w:sz w:val="28"/>
          <w:szCs w:val="28"/>
        </w:rPr>
      </w:pPr>
      <w:r>
        <w:t>reszlegId (egész szám),</w:t>
      </w:r>
      <w:r w:rsidR="00905702">
        <w:t xml:space="preserve"> részleg azonosító</w:t>
      </w:r>
    </w:p>
    <w:p w14:paraId="239E94AE" w14:textId="799112FB" w:rsidR="00CE6C81" w:rsidRPr="00CE6C81" w:rsidRDefault="00CE6C81" w:rsidP="00CE6C81">
      <w:pPr>
        <w:pStyle w:val="Listaszerbekezds"/>
        <w:numPr>
          <w:ilvl w:val="0"/>
          <w:numId w:val="10"/>
        </w:numPr>
        <w:rPr>
          <w:sz w:val="28"/>
          <w:szCs w:val="28"/>
        </w:rPr>
      </w:pPr>
      <w:r>
        <w:t>mettol (datetime),</w:t>
      </w:r>
      <w:r w:rsidR="00905702">
        <w:t xml:space="preserve"> foglalás kezdete</w:t>
      </w:r>
    </w:p>
    <w:p w14:paraId="64B9E732" w14:textId="44D82E49" w:rsidR="00CE6C81" w:rsidRPr="00357DEF" w:rsidRDefault="00CE6C81" w:rsidP="00CE6C81">
      <w:pPr>
        <w:pStyle w:val="Listaszerbekezds"/>
        <w:numPr>
          <w:ilvl w:val="0"/>
          <w:numId w:val="10"/>
        </w:numPr>
        <w:rPr>
          <w:sz w:val="28"/>
          <w:szCs w:val="28"/>
        </w:rPr>
      </w:pPr>
      <w:r>
        <w:t>meddig (datetime),</w:t>
      </w:r>
      <w:r w:rsidR="00905702">
        <w:t xml:space="preserve"> foglalás vége</w:t>
      </w:r>
    </w:p>
    <w:p w14:paraId="217C98F9" w14:textId="7B1F1AD0" w:rsidR="00CE6C81" w:rsidRPr="00CE6C81" w:rsidRDefault="00CE6C81" w:rsidP="00CE6C81">
      <w:pPr>
        <w:pStyle w:val="Listaszerbekezds"/>
        <w:numPr>
          <w:ilvl w:val="0"/>
          <w:numId w:val="0"/>
        </w:numPr>
        <w:ind w:left="1776"/>
      </w:pPr>
    </w:p>
    <w:p w14:paraId="08730EBA" w14:textId="42F5C71D" w:rsidR="00C77987" w:rsidRDefault="00C77987" w:rsidP="0040324F">
      <w:pPr>
        <w:pStyle w:val="Cmsor1"/>
      </w:pPr>
      <w:bookmarkStart w:id="11" w:name="_Toc243388376"/>
      <w:r>
        <w:lastRenderedPageBreak/>
        <w:t>Táblák közötti kapcsolatok</w:t>
      </w:r>
      <w:bookmarkEnd w:id="11"/>
    </w:p>
    <w:p w14:paraId="71F2879C" w14:textId="61449B8A" w:rsidR="00C668E6" w:rsidRDefault="00121FB8" w:rsidP="00C668E6">
      <w:pPr>
        <w:pStyle w:val="Cmsor2"/>
      </w:pPr>
      <w:bookmarkStart w:id="12" w:name="_Toc243388377"/>
      <w:r>
        <w:t>v</w:t>
      </w:r>
      <w:r w:rsidR="00441FE9">
        <w:t>end</w:t>
      </w:r>
      <w:r>
        <w:t>e</w:t>
      </w:r>
      <w:r w:rsidR="00441FE9">
        <w:t>g</w:t>
      </w:r>
      <w:bookmarkEnd w:id="12"/>
    </w:p>
    <w:p w14:paraId="5C50672F" w14:textId="13AA5EE2" w:rsidR="0037138A" w:rsidRPr="00C139E6" w:rsidRDefault="0037138A" w:rsidP="0037138A">
      <w:pPr>
        <w:ind w:left="1416"/>
        <w:jc w:val="left"/>
      </w:pPr>
      <w:r w:rsidRPr="00C139E6">
        <w:t>id: Elsődleges kulcs</w:t>
      </w:r>
    </w:p>
    <w:p w14:paraId="0A06CB49" w14:textId="20471F83" w:rsidR="0037138A" w:rsidRPr="00C139E6" w:rsidRDefault="0037138A" w:rsidP="0037138A">
      <w:pPr>
        <w:ind w:left="1416"/>
        <w:jc w:val="left"/>
      </w:pPr>
      <w:r w:rsidRPr="00C139E6">
        <w:t>Kapcsolatok:</w:t>
      </w:r>
    </w:p>
    <w:p w14:paraId="4751CB03" w14:textId="5CE75A4C" w:rsidR="0037138A" w:rsidRPr="00C139E6" w:rsidRDefault="0037138A" w:rsidP="0037138A">
      <w:pPr>
        <w:pStyle w:val="Listaszerbekezds"/>
        <w:numPr>
          <w:ilvl w:val="0"/>
          <w:numId w:val="18"/>
        </w:numPr>
        <w:jc w:val="left"/>
      </w:pPr>
      <w:r w:rsidRPr="00C139E6">
        <w:t>vendeg.</w:t>
      </w:r>
      <w:r w:rsidR="006643E1">
        <w:t>jo</w:t>
      </w:r>
      <w:r w:rsidR="00066E70">
        <w:t>g</w:t>
      </w:r>
      <w:r w:rsidR="006643E1">
        <w:t>I</w:t>
      </w:r>
      <w:r w:rsidRPr="00C139E6">
        <w:t>d =&gt; jogosultsagok.</w:t>
      </w:r>
      <w:r w:rsidR="00BD05ED">
        <w:t>i</w:t>
      </w:r>
      <w:r w:rsidRPr="00C139E6">
        <w:t>d</w:t>
      </w:r>
      <w:r w:rsidR="00B53E76">
        <w:t xml:space="preserve"> [1:</w:t>
      </w:r>
      <w:r w:rsidR="00AD42D5">
        <w:t>N</w:t>
      </w:r>
      <w:r w:rsidR="00B53E76">
        <w:t xml:space="preserve"> kapcsolat]</w:t>
      </w:r>
    </w:p>
    <w:p w14:paraId="79A11CA8" w14:textId="53E914D8" w:rsidR="0037138A" w:rsidRPr="00BD05ED" w:rsidRDefault="0037138A" w:rsidP="00C139E6">
      <w:pPr>
        <w:pStyle w:val="Listaszerbekezds"/>
        <w:numPr>
          <w:ilvl w:val="0"/>
          <w:numId w:val="18"/>
        </w:numPr>
        <w:jc w:val="left"/>
        <w:rPr>
          <w:sz w:val="16"/>
          <w:szCs w:val="16"/>
        </w:rPr>
      </w:pPr>
      <w:r w:rsidRPr="00C139E6">
        <w:t>vendeg.id =&gt; belepesiNaplo.vendegId</w:t>
      </w:r>
      <w:r w:rsidR="00B53E76">
        <w:t xml:space="preserve"> [1:1</w:t>
      </w:r>
      <w:r w:rsidR="00B53E76" w:rsidRPr="00B53E76">
        <w:t xml:space="preserve"> </w:t>
      </w:r>
      <w:r w:rsidR="00B53E76">
        <w:t>kapcsolat]</w:t>
      </w:r>
    </w:p>
    <w:p w14:paraId="2FD181C7" w14:textId="26ADC106" w:rsidR="00BD05ED" w:rsidRPr="00515278" w:rsidRDefault="00BD05ED" w:rsidP="00C139E6">
      <w:pPr>
        <w:pStyle w:val="Listaszerbekezds"/>
        <w:numPr>
          <w:ilvl w:val="0"/>
          <w:numId w:val="18"/>
        </w:numPr>
        <w:jc w:val="left"/>
        <w:rPr>
          <w:sz w:val="16"/>
          <w:szCs w:val="16"/>
        </w:rPr>
      </w:pPr>
      <w:r>
        <w:t>vendeg.id =&gt; reszlegFoglalas.vendegId [</w:t>
      </w:r>
      <w:r w:rsidR="00D460E0">
        <w:t>1:N kapcsolat</w:t>
      </w:r>
      <w:r>
        <w:t>]</w:t>
      </w:r>
    </w:p>
    <w:p w14:paraId="1B14448B" w14:textId="658CE51B" w:rsidR="00515278" w:rsidRPr="00BD05ED" w:rsidRDefault="00515278" w:rsidP="00C139E6">
      <w:pPr>
        <w:pStyle w:val="Listaszerbekezds"/>
        <w:numPr>
          <w:ilvl w:val="0"/>
          <w:numId w:val="18"/>
        </w:numPr>
        <w:jc w:val="left"/>
        <w:rPr>
          <w:sz w:val="16"/>
          <w:szCs w:val="16"/>
        </w:rPr>
      </w:pPr>
      <w:r>
        <w:t>vendeg.kartyaId =&gt; kartya.id [N:1 kapcsolat]</w:t>
      </w:r>
    </w:p>
    <w:p w14:paraId="0DFA8FDA" w14:textId="38669EDB" w:rsidR="00BD05ED" w:rsidRPr="00C139E6" w:rsidRDefault="00BD05ED" w:rsidP="00BD05ED">
      <w:pPr>
        <w:pStyle w:val="Listaszerbekezds"/>
        <w:numPr>
          <w:ilvl w:val="0"/>
          <w:numId w:val="18"/>
        </w:numPr>
        <w:jc w:val="left"/>
      </w:pPr>
      <w:r w:rsidRPr="00C139E6">
        <w:t>vendeg.</w:t>
      </w:r>
      <w:r>
        <w:t>foglalasI</w:t>
      </w:r>
      <w:r w:rsidRPr="00C139E6">
        <w:t>d =&gt; foglalasok.</w:t>
      </w:r>
      <w:r>
        <w:t>i</w:t>
      </w:r>
      <w:r w:rsidRPr="00C139E6">
        <w:t>d</w:t>
      </w:r>
      <w:r>
        <w:t xml:space="preserve"> [1:1 kapcsolat]</w:t>
      </w:r>
    </w:p>
    <w:p w14:paraId="693E16B8" w14:textId="77777777" w:rsidR="00BD05ED" w:rsidRPr="00C139E6" w:rsidRDefault="00BD05ED" w:rsidP="00BD05ED">
      <w:pPr>
        <w:pStyle w:val="Listaszerbekezds"/>
        <w:numPr>
          <w:ilvl w:val="0"/>
          <w:numId w:val="0"/>
        </w:numPr>
        <w:ind w:left="1770"/>
        <w:jc w:val="left"/>
        <w:rPr>
          <w:sz w:val="16"/>
          <w:szCs w:val="16"/>
        </w:rPr>
      </w:pPr>
    </w:p>
    <w:p w14:paraId="73291DDD" w14:textId="011B41EA" w:rsidR="00441FE9" w:rsidRDefault="00121FB8" w:rsidP="00441FE9">
      <w:pPr>
        <w:pStyle w:val="Cmsor2"/>
      </w:pPr>
      <w:bookmarkStart w:id="13" w:name="_Toc243388378"/>
      <w:r>
        <w:t>f</w:t>
      </w:r>
      <w:r w:rsidR="00441FE9">
        <w:t>oglal</w:t>
      </w:r>
      <w:r>
        <w:t>a</w:t>
      </w:r>
      <w:r w:rsidR="00441FE9">
        <w:t>sok</w:t>
      </w:r>
      <w:bookmarkEnd w:id="13"/>
    </w:p>
    <w:p w14:paraId="06E8F982" w14:textId="77777777" w:rsidR="00554545" w:rsidRDefault="00554545" w:rsidP="00554545">
      <w:pPr>
        <w:ind w:left="1416"/>
        <w:jc w:val="left"/>
      </w:pPr>
      <w:r>
        <w:t>id: Elsődleges kulcs</w:t>
      </w:r>
    </w:p>
    <w:p w14:paraId="70734B9E" w14:textId="00B89FFA" w:rsidR="00554545" w:rsidRDefault="00554545" w:rsidP="00554545">
      <w:pPr>
        <w:ind w:left="1776" w:hanging="360"/>
      </w:pPr>
      <w:r>
        <w:t>Kapcsolatok:</w:t>
      </w:r>
    </w:p>
    <w:p w14:paraId="45DDDDA3" w14:textId="7775B8C0" w:rsidR="00554545" w:rsidRDefault="00554545" w:rsidP="00554545">
      <w:pPr>
        <w:pStyle w:val="Listaszerbekezds"/>
        <w:numPr>
          <w:ilvl w:val="0"/>
          <w:numId w:val="21"/>
        </w:numPr>
      </w:pPr>
      <w:r>
        <w:t>foglalasok.</w:t>
      </w:r>
      <w:r w:rsidR="00D460E0">
        <w:t>i</w:t>
      </w:r>
      <w:r>
        <w:t>d =&gt; vendeg.</w:t>
      </w:r>
      <w:r w:rsidR="00D460E0">
        <w:t>foglalasI</w:t>
      </w:r>
      <w:r>
        <w:t>d</w:t>
      </w:r>
      <w:r w:rsidR="00B53E76">
        <w:t xml:space="preserve"> [1:1 kapcsolat]</w:t>
      </w:r>
    </w:p>
    <w:p w14:paraId="0501BA44" w14:textId="7A3D8A51" w:rsidR="00554545" w:rsidRDefault="00554545" w:rsidP="00554545">
      <w:pPr>
        <w:pStyle w:val="Listaszerbekezds"/>
        <w:numPr>
          <w:ilvl w:val="0"/>
          <w:numId w:val="21"/>
        </w:numPr>
      </w:pPr>
      <w:r>
        <w:t>foglalasok.szobaId =&gt; szobak.id</w:t>
      </w:r>
      <w:r w:rsidR="00B53E76">
        <w:t xml:space="preserve"> [1:N kapcsolat]</w:t>
      </w:r>
    </w:p>
    <w:p w14:paraId="25F04D46" w14:textId="588550DA" w:rsidR="00D460E0" w:rsidRPr="00554545" w:rsidRDefault="00D460E0" w:rsidP="00554545">
      <w:pPr>
        <w:pStyle w:val="Listaszerbekezds"/>
        <w:numPr>
          <w:ilvl w:val="0"/>
          <w:numId w:val="21"/>
        </w:numPr>
      </w:pPr>
      <w:r>
        <w:t>foglalasok.hotelAz =&gt; hotelek.id [1:N kapcsolat]</w:t>
      </w:r>
    </w:p>
    <w:p w14:paraId="02C571D9" w14:textId="09E56615" w:rsidR="00441FE9" w:rsidRDefault="00121FB8" w:rsidP="00441FE9">
      <w:pPr>
        <w:pStyle w:val="Cmsor2"/>
      </w:pPr>
      <w:bookmarkStart w:id="14" w:name="_Toc243388379"/>
      <w:r>
        <w:t>s</w:t>
      </w:r>
      <w:r w:rsidR="00441FE9">
        <w:t>zob</w:t>
      </w:r>
      <w:r>
        <w:t>a</w:t>
      </w:r>
      <w:r w:rsidR="00441FE9">
        <w:t>k</w:t>
      </w:r>
      <w:bookmarkEnd w:id="14"/>
    </w:p>
    <w:p w14:paraId="3F3E74BC" w14:textId="77777777" w:rsidR="00554545" w:rsidRDefault="00554545" w:rsidP="00554545">
      <w:pPr>
        <w:ind w:left="1416"/>
        <w:jc w:val="left"/>
      </w:pPr>
      <w:r>
        <w:t>id: Elsődleges kulcs</w:t>
      </w:r>
    </w:p>
    <w:p w14:paraId="3D9CB0FB" w14:textId="783C6E98" w:rsidR="00554545" w:rsidRDefault="00554545" w:rsidP="00554545">
      <w:pPr>
        <w:ind w:left="1416"/>
      </w:pPr>
      <w:r>
        <w:t>Kapcsolat:</w:t>
      </w:r>
    </w:p>
    <w:p w14:paraId="2D0973D6" w14:textId="412D0325" w:rsidR="00554545" w:rsidRPr="00554545" w:rsidRDefault="00554545" w:rsidP="00554545">
      <w:pPr>
        <w:pStyle w:val="Listaszerbekezds"/>
        <w:numPr>
          <w:ilvl w:val="0"/>
          <w:numId w:val="23"/>
        </w:numPr>
      </w:pPr>
      <w:r>
        <w:t>szobak.id =&gt; foglalasok.szobaId</w:t>
      </w:r>
      <w:r w:rsidR="00B53E76">
        <w:t xml:space="preserve"> [N:1 kapcsolat]</w:t>
      </w:r>
    </w:p>
    <w:p w14:paraId="45A89A96" w14:textId="0C6C75D5" w:rsidR="00441FE9" w:rsidRDefault="00121FB8" w:rsidP="00441FE9">
      <w:pPr>
        <w:pStyle w:val="Cmsor2"/>
      </w:pPr>
      <w:bookmarkStart w:id="15" w:name="_Toc243388380"/>
      <w:r>
        <w:t>j</w:t>
      </w:r>
      <w:r w:rsidR="00441FE9">
        <w:t>ogosults</w:t>
      </w:r>
      <w:r>
        <w:t>a</w:t>
      </w:r>
      <w:r w:rsidR="00441FE9">
        <w:t>gok</w:t>
      </w:r>
      <w:bookmarkEnd w:id="15"/>
    </w:p>
    <w:p w14:paraId="3A041D08" w14:textId="77777777" w:rsidR="005020B4" w:rsidRDefault="005020B4" w:rsidP="005020B4">
      <w:pPr>
        <w:ind w:left="1416"/>
        <w:jc w:val="left"/>
      </w:pPr>
      <w:r>
        <w:t>id: Elsődleges kulcs</w:t>
      </w:r>
    </w:p>
    <w:p w14:paraId="045E8AEB" w14:textId="1F910F51" w:rsidR="005020B4" w:rsidRDefault="005020B4" w:rsidP="005020B4">
      <w:pPr>
        <w:ind w:left="1416"/>
      </w:pPr>
      <w:r>
        <w:t>Kapcsolatok:</w:t>
      </w:r>
    </w:p>
    <w:p w14:paraId="1B0555BE" w14:textId="6980D4C6" w:rsidR="005020B4" w:rsidRDefault="005020B4" w:rsidP="00C139E6">
      <w:pPr>
        <w:pStyle w:val="Listaszerbekezds"/>
        <w:numPr>
          <w:ilvl w:val="0"/>
          <w:numId w:val="23"/>
        </w:numPr>
      </w:pPr>
      <w:r>
        <w:t>jogosultsagok.</w:t>
      </w:r>
      <w:r w:rsidR="00D460E0">
        <w:t>i</w:t>
      </w:r>
      <w:r>
        <w:t>d =&gt; vendeg.</w:t>
      </w:r>
      <w:r w:rsidR="00D460E0">
        <w:t>jogI</w:t>
      </w:r>
      <w:r>
        <w:t>d</w:t>
      </w:r>
      <w:r w:rsidR="00B53E76">
        <w:t xml:space="preserve"> [</w:t>
      </w:r>
      <w:r w:rsidR="00D460E0">
        <w:t>N</w:t>
      </w:r>
      <w:r w:rsidR="00B53E76">
        <w:t>:</w:t>
      </w:r>
      <w:r w:rsidR="00D460E0">
        <w:t>1</w:t>
      </w:r>
      <w:r w:rsidR="00B53E76">
        <w:t xml:space="preserve"> kapcsolat]</w:t>
      </w:r>
    </w:p>
    <w:p w14:paraId="3431C2FE" w14:textId="7ED9AB46" w:rsidR="005020B4" w:rsidRPr="005020B4" w:rsidRDefault="005020B4" w:rsidP="00C139E6">
      <w:pPr>
        <w:pStyle w:val="Listaszerbekezds"/>
        <w:numPr>
          <w:ilvl w:val="0"/>
          <w:numId w:val="23"/>
        </w:numPr>
      </w:pPr>
      <w:r>
        <w:t>jogosultsagok.reszlegId =&gt; reszleg.id</w:t>
      </w:r>
      <w:r w:rsidR="00B53E76">
        <w:t xml:space="preserve"> [1:N kapcsolat]</w:t>
      </w:r>
    </w:p>
    <w:p w14:paraId="7019C2B7" w14:textId="16B2362E" w:rsidR="00441FE9" w:rsidRDefault="00121FB8" w:rsidP="00905702">
      <w:pPr>
        <w:pStyle w:val="Cmsor2"/>
        <w:spacing w:before="840"/>
      </w:pPr>
      <w:bookmarkStart w:id="16" w:name="_Toc243388381"/>
      <w:r>
        <w:lastRenderedPageBreak/>
        <w:t>re</w:t>
      </w:r>
      <w:r w:rsidR="00441FE9">
        <w:t>szlegek</w:t>
      </w:r>
      <w:bookmarkEnd w:id="16"/>
    </w:p>
    <w:p w14:paraId="70DC47BD" w14:textId="5181E9E9" w:rsidR="00C139E6" w:rsidRDefault="00C139E6" w:rsidP="00C139E6">
      <w:pPr>
        <w:ind w:left="1416"/>
      </w:pPr>
      <w:r>
        <w:t>id: Elsődleges kulcs</w:t>
      </w:r>
    </w:p>
    <w:p w14:paraId="7FF77A90" w14:textId="330FB6DD" w:rsidR="00C139E6" w:rsidRDefault="00C139E6" w:rsidP="00C139E6">
      <w:pPr>
        <w:ind w:left="1416"/>
      </w:pPr>
      <w:r>
        <w:t>Kapcsolatok:</w:t>
      </w:r>
    </w:p>
    <w:p w14:paraId="1FF0A615" w14:textId="1E281692" w:rsidR="00C139E6" w:rsidRDefault="00C139E6" w:rsidP="00D2796C">
      <w:pPr>
        <w:pStyle w:val="Listaszerbekezds"/>
        <w:numPr>
          <w:ilvl w:val="0"/>
          <w:numId w:val="26"/>
        </w:numPr>
      </w:pPr>
      <w:r>
        <w:t>reszleg</w:t>
      </w:r>
      <w:r w:rsidR="00DB7DB9">
        <w:t>ek</w:t>
      </w:r>
      <w:r>
        <w:t>.id =&gt; jogosultsagok.reszlegId</w:t>
      </w:r>
      <w:r w:rsidR="00B53E76">
        <w:t xml:space="preserve"> [N:1 kapcsolat]</w:t>
      </w:r>
    </w:p>
    <w:p w14:paraId="63D4CC98" w14:textId="4A5B833B" w:rsidR="00C139E6" w:rsidRDefault="00C139E6" w:rsidP="00D2796C">
      <w:pPr>
        <w:pStyle w:val="Listaszerbekezds"/>
        <w:numPr>
          <w:ilvl w:val="0"/>
          <w:numId w:val="26"/>
        </w:numPr>
      </w:pPr>
      <w:r>
        <w:t>reszleg</w:t>
      </w:r>
      <w:r w:rsidR="00DB7DB9">
        <w:t>ek</w:t>
      </w:r>
      <w:r>
        <w:t>.id =&gt; belepesiNaplo.reszlegId</w:t>
      </w:r>
      <w:r w:rsidR="00B53E76">
        <w:t xml:space="preserve"> [1:1 kapcsolat]</w:t>
      </w:r>
    </w:p>
    <w:p w14:paraId="33C63A30" w14:textId="28C74299" w:rsidR="009B57CD" w:rsidRPr="00C139E6" w:rsidRDefault="009B57CD" w:rsidP="00D2796C">
      <w:pPr>
        <w:pStyle w:val="Listaszerbekezds"/>
        <w:numPr>
          <w:ilvl w:val="0"/>
          <w:numId w:val="26"/>
        </w:numPr>
      </w:pPr>
      <w:r>
        <w:t>reszlegek.id =&gt; reszlegFoglalas.reszlegId</w:t>
      </w:r>
    </w:p>
    <w:p w14:paraId="0ACFC25C" w14:textId="5CC25299" w:rsidR="00441FE9" w:rsidRDefault="00121FB8" w:rsidP="00441FE9">
      <w:pPr>
        <w:pStyle w:val="Cmsor2"/>
      </w:pPr>
      <w:bookmarkStart w:id="17" w:name="_Toc243388382"/>
      <w:r>
        <w:t>b</w:t>
      </w:r>
      <w:r w:rsidR="00441FE9">
        <w:t>el</w:t>
      </w:r>
      <w:r>
        <w:t>e</w:t>
      </w:r>
      <w:r w:rsidR="00441FE9">
        <w:t>p</w:t>
      </w:r>
      <w:r>
        <w:t>e</w:t>
      </w:r>
      <w:r w:rsidR="00441FE9">
        <w:t>si</w:t>
      </w:r>
      <w:r>
        <w:t>N</w:t>
      </w:r>
      <w:r w:rsidR="00441FE9">
        <w:t>apl</w:t>
      </w:r>
      <w:r>
        <w:t>o</w:t>
      </w:r>
      <w:bookmarkEnd w:id="17"/>
    </w:p>
    <w:p w14:paraId="30255B84" w14:textId="5C929CC0" w:rsidR="00D2796C" w:rsidRDefault="00D2796C" w:rsidP="00D2796C">
      <w:pPr>
        <w:ind w:left="1416"/>
      </w:pPr>
      <w:r>
        <w:t>id: Elsődleges kulcs</w:t>
      </w:r>
    </w:p>
    <w:p w14:paraId="7F944DE9" w14:textId="40E8591A" w:rsidR="00D2796C" w:rsidRDefault="00D2796C" w:rsidP="00D2796C">
      <w:pPr>
        <w:ind w:left="1416"/>
      </w:pPr>
      <w:r>
        <w:t>Kapcsolatok:</w:t>
      </w:r>
    </w:p>
    <w:p w14:paraId="2CAF0B72" w14:textId="766FEC32" w:rsidR="00D2796C" w:rsidRDefault="00D2796C" w:rsidP="00D2796C">
      <w:pPr>
        <w:pStyle w:val="Listaszerbekezds"/>
        <w:numPr>
          <w:ilvl w:val="0"/>
          <w:numId w:val="27"/>
        </w:numPr>
      </w:pPr>
      <w:r>
        <w:t>belepesiNaplo.ven</w:t>
      </w:r>
      <w:r w:rsidR="003D7D5F">
        <w:t>deg</w:t>
      </w:r>
      <w:r>
        <w:t>Id =&gt; vendeg.id</w:t>
      </w:r>
      <w:r w:rsidR="00B53E76">
        <w:t xml:space="preserve"> [1:1 kapcsolat]</w:t>
      </w:r>
    </w:p>
    <w:p w14:paraId="2CEFABDB" w14:textId="0FB95B29" w:rsidR="00D2796C" w:rsidRPr="00D2796C" w:rsidRDefault="00D2796C" w:rsidP="00D2796C">
      <w:pPr>
        <w:pStyle w:val="Listaszerbekezds"/>
        <w:numPr>
          <w:ilvl w:val="0"/>
          <w:numId w:val="27"/>
        </w:numPr>
      </w:pPr>
      <w:r>
        <w:t>belepesiNaplo.reszlegId =&gt; reszleg.id</w:t>
      </w:r>
      <w:r w:rsidR="00B53E76">
        <w:t xml:space="preserve"> [1:1 kapcsolat]</w:t>
      </w:r>
    </w:p>
    <w:p w14:paraId="159746D9" w14:textId="42C50B3F" w:rsidR="00441FE9" w:rsidRDefault="00121FB8" w:rsidP="00441FE9">
      <w:pPr>
        <w:pStyle w:val="Cmsor2"/>
      </w:pPr>
      <w:bookmarkStart w:id="18" w:name="_Toc243388383"/>
      <w:r>
        <w:t>h</w:t>
      </w:r>
      <w:r w:rsidR="00441FE9">
        <w:t>otelek</w:t>
      </w:r>
      <w:bookmarkEnd w:id="18"/>
    </w:p>
    <w:p w14:paraId="440F547A" w14:textId="4644B861" w:rsidR="00D2796C" w:rsidRDefault="00D2796C" w:rsidP="00D2796C">
      <w:pPr>
        <w:ind w:left="1416"/>
      </w:pPr>
      <w:r>
        <w:t>id: Elsődleges kulcs</w:t>
      </w:r>
    </w:p>
    <w:p w14:paraId="55623CA6" w14:textId="3F0CFCEA" w:rsidR="00986D09" w:rsidRDefault="00986D09" w:rsidP="00D2796C">
      <w:pPr>
        <w:ind w:left="1416"/>
      </w:pPr>
      <w:r>
        <w:t>Kapcsolatok:</w:t>
      </w:r>
    </w:p>
    <w:p w14:paraId="00E04F71" w14:textId="3C422671" w:rsidR="00D2796C" w:rsidRDefault="00D2796C" w:rsidP="00AB7A52">
      <w:pPr>
        <w:pStyle w:val="Listaszerbekezds"/>
        <w:numPr>
          <w:ilvl w:val="0"/>
          <w:numId w:val="27"/>
        </w:numPr>
      </w:pPr>
      <w:r>
        <w:t>hotelek.</w:t>
      </w:r>
      <w:r w:rsidR="00DB3469">
        <w:t>id</w:t>
      </w:r>
      <w:r>
        <w:t xml:space="preserve"> =&gt; foglal</w:t>
      </w:r>
      <w:r w:rsidR="00B53E76">
        <w:t>a</w:t>
      </w:r>
      <w:r>
        <w:t>sok.hotel</w:t>
      </w:r>
      <w:r w:rsidR="00720DE1">
        <w:t>Az</w:t>
      </w:r>
      <w:r w:rsidR="00B53E76">
        <w:t xml:space="preserve"> [1:1 kapcsolat]</w:t>
      </w:r>
    </w:p>
    <w:p w14:paraId="69579AB0" w14:textId="366A9AF1" w:rsidR="00121FB8" w:rsidRDefault="00121FB8" w:rsidP="00121FB8">
      <w:pPr>
        <w:pStyle w:val="Cmsor2"/>
      </w:pPr>
      <w:bookmarkStart w:id="19" w:name="_Toc243388384"/>
      <w:r>
        <w:t>kartya</w:t>
      </w:r>
      <w:bookmarkEnd w:id="19"/>
    </w:p>
    <w:p w14:paraId="121D0836" w14:textId="44B6DA3D" w:rsidR="00121FB8" w:rsidRDefault="00121FB8" w:rsidP="00121FB8">
      <w:pPr>
        <w:ind w:left="1416"/>
      </w:pPr>
      <w:r>
        <w:t>id: Elsődleges kulcs</w:t>
      </w:r>
    </w:p>
    <w:p w14:paraId="35DF1E18" w14:textId="44C46101" w:rsidR="009A2E0F" w:rsidRDefault="009A2E0F" w:rsidP="009A2E0F">
      <w:pPr>
        <w:ind w:left="1416"/>
      </w:pPr>
      <w:r>
        <w:t>Kapcsolatok:</w:t>
      </w:r>
    </w:p>
    <w:p w14:paraId="7646D886" w14:textId="5FB465C0" w:rsidR="003D7D5F" w:rsidRDefault="003D7D5F" w:rsidP="003D7D5F">
      <w:pPr>
        <w:pStyle w:val="Listaszerbekezds"/>
        <w:numPr>
          <w:ilvl w:val="0"/>
          <w:numId w:val="27"/>
        </w:numPr>
      </w:pPr>
      <w:r>
        <w:t>kartya.id =&gt;vendeg.kartyaId [</w:t>
      </w:r>
      <w:r w:rsidR="00DB3469">
        <w:t>N</w:t>
      </w:r>
      <w:r>
        <w:t>:1 kapcsolat]</w:t>
      </w:r>
    </w:p>
    <w:p w14:paraId="379956FE" w14:textId="1EB07E04" w:rsidR="00882F8D" w:rsidRDefault="00882F8D" w:rsidP="00121FB8">
      <w:pPr>
        <w:ind w:left="1416"/>
      </w:pPr>
    </w:p>
    <w:p w14:paraId="32C6DD1A" w14:textId="77777777" w:rsidR="00121FB8" w:rsidRPr="00121FB8" w:rsidRDefault="00121FB8" w:rsidP="00121FB8">
      <w:pPr>
        <w:ind w:left="1416"/>
      </w:pPr>
    </w:p>
    <w:p w14:paraId="0A64F63F" w14:textId="101A0536" w:rsidR="0040324F" w:rsidRDefault="00CB03E2" w:rsidP="0040324F">
      <w:pPr>
        <w:pStyle w:val="Cmsor1"/>
      </w:pPr>
      <w:bookmarkStart w:id="20" w:name="_Toc243388385"/>
      <w:r>
        <w:lastRenderedPageBreak/>
        <w:drawing>
          <wp:anchor distT="0" distB="0" distL="114300" distR="114300" simplePos="0" relativeHeight="251658240" behindDoc="1" locked="0" layoutInCell="1" allowOverlap="1" wp14:anchorId="0EFE8DCF" wp14:editId="7E9E78E9">
            <wp:simplePos x="0" y="0"/>
            <wp:positionH relativeFrom="column">
              <wp:posOffset>-746760</wp:posOffset>
            </wp:positionH>
            <wp:positionV relativeFrom="paragraph">
              <wp:posOffset>400050</wp:posOffset>
            </wp:positionV>
            <wp:extent cx="7472680" cy="3879850"/>
            <wp:effectExtent l="0" t="0" r="0" b="6350"/>
            <wp:wrapTight wrapText="bothSides">
              <wp:wrapPolygon edited="0">
                <wp:start x="0" y="0"/>
                <wp:lineTo x="0" y="21529"/>
                <wp:lineTo x="21530" y="21529"/>
                <wp:lineTo x="21530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268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24F">
        <w:t xml:space="preserve">ER </w:t>
      </w:r>
      <w:r w:rsidR="00370CC3">
        <w:t>d</w:t>
      </w:r>
      <w:r w:rsidR="0040324F">
        <w:t>iagram</w:t>
      </w:r>
      <w:r w:rsidR="00913B16">
        <w:t>m</w:t>
      </w:r>
      <w:bookmarkEnd w:id="20"/>
    </w:p>
    <w:sectPr w:rsidR="0040324F" w:rsidSect="0046589C">
      <w:headerReference w:type="default" r:id="rId10"/>
      <w:footerReference w:type="default" r:id="rId11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92C35" w14:textId="77777777" w:rsidR="002B6F54" w:rsidRDefault="002B6F54" w:rsidP="007B0D64">
      <w:pPr>
        <w:spacing w:after="0" w:line="240" w:lineRule="auto"/>
      </w:pPr>
      <w:r>
        <w:separator/>
      </w:r>
    </w:p>
  </w:endnote>
  <w:endnote w:type="continuationSeparator" w:id="0">
    <w:p w14:paraId="00A366D7" w14:textId="77777777" w:rsidR="002B6F54" w:rsidRDefault="002B6F54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94256DD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610B3FF1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C2B22" w14:textId="77777777" w:rsidR="002B6F54" w:rsidRDefault="002B6F54" w:rsidP="007B0D64">
      <w:pPr>
        <w:spacing w:after="0" w:line="240" w:lineRule="auto"/>
      </w:pPr>
      <w:r>
        <w:separator/>
      </w:r>
    </w:p>
  </w:footnote>
  <w:footnote w:type="continuationSeparator" w:id="0">
    <w:p w14:paraId="5B7A4A93" w14:textId="77777777" w:rsidR="002B6F54" w:rsidRDefault="002B6F54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3BEAC" w14:textId="2FBC43FD" w:rsidR="007B0D64" w:rsidRDefault="00C132CC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2EA3D59E" wp14:editId="52E9DC58">
          <wp:extent cx="695325" cy="752086"/>
          <wp:effectExtent l="0" t="0" r="0" b="0"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08037" cy="765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0D64">
      <w:tab/>
    </w:r>
    <w:r w:rsidR="004E29A6">
      <w:t>Adatszerkezet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EB6"/>
    <w:multiLevelType w:val="hybridMultilevel"/>
    <w:tmpl w:val="DDF24EC8"/>
    <w:lvl w:ilvl="0" w:tplc="F29264E6"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6C14025"/>
    <w:multiLevelType w:val="hybridMultilevel"/>
    <w:tmpl w:val="2CD44FEE"/>
    <w:lvl w:ilvl="0" w:tplc="F29264E6">
      <w:numFmt w:val="bullet"/>
      <w:lvlText w:val="-"/>
      <w:lvlJc w:val="left"/>
      <w:pPr>
        <w:ind w:left="177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" w15:restartNumberingAfterBreak="0">
    <w:nsid w:val="08821B61"/>
    <w:multiLevelType w:val="hybridMultilevel"/>
    <w:tmpl w:val="24F6513A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7E6075"/>
    <w:multiLevelType w:val="hybridMultilevel"/>
    <w:tmpl w:val="A84A9C60"/>
    <w:lvl w:ilvl="0" w:tplc="F29264E6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EA17233"/>
    <w:multiLevelType w:val="hybridMultilevel"/>
    <w:tmpl w:val="E1AAB87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5E4CBB"/>
    <w:multiLevelType w:val="hybridMultilevel"/>
    <w:tmpl w:val="B25049F0"/>
    <w:lvl w:ilvl="0" w:tplc="F29264E6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28454B"/>
    <w:multiLevelType w:val="hybridMultilevel"/>
    <w:tmpl w:val="25CECB14"/>
    <w:lvl w:ilvl="0" w:tplc="F29264E6">
      <w:numFmt w:val="bullet"/>
      <w:lvlText w:val="-"/>
      <w:lvlJc w:val="left"/>
      <w:pPr>
        <w:ind w:left="1148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8" w15:restartNumberingAfterBreak="0">
    <w:nsid w:val="1AD34B80"/>
    <w:multiLevelType w:val="hybridMultilevel"/>
    <w:tmpl w:val="FC18E3F8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1E1537C7"/>
    <w:multiLevelType w:val="hybridMultilevel"/>
    <w:tmpl w:val="FB58FC60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21836040"/>
    <w:multiLevelType w:val="hybridMultilevel"/>
    <w:tmpl w:val="935E1D60"/>
    <w:lvl w:ilvl="0" w:tplc="F29264E6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23AA745B"/>
    <w:multiLevelType w:val="hybridMultilevel"/>
    <w:tmpl w:val="02D881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D2218E"/>
    <w:multiLevelType w:val="hybridMultilevel"/>
    <w:tmpl w:val="F1E6CC6C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7F609B0"/>
    <w:multiLevelType w:val="hybridMultilevel"/>
    <w:tmpl w:val="B8DA1DB8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41A2E"/>
    <w:multiLevelType w:val="hybridMultilevel"/>
    <w:tmpl w:val="2D6C1230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63473AA"/>
    <w:multiLevelType w:val="hybridMultilevel"/>
    <w:tmpl w:val="73CCDB76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A4F7464"/>
    <w:multiLevelType w:val="hybridMultilevel"/>
    <w:tmpl w:val="E202EC18"/>
    <w:lvl w:ilvl="0" w:tplc="F29264E6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519E616D"/>
    <w:multiLevelType w:val="hybridMultilevel"/>
    <w:tmpl w:val="DBBE8864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7646CCA"/>
    <w:multiLevelType w:val="hybridMultilevel"/>
    <w:tmpl w:val="AF1C531A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591139A5"/>
    <w:multiLevelType w:val="hybridMultilevel"/>
    <w:tmpl w:val="5DA6064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899739F"/>
    <w:multiLevelType w:val="hybridMultilevel"/>
    <w:tmpl w:val="BAC25E58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A3B1CA1"/>
    <w:multiLevelType w:val="hybridMultilevel"/>
    <w:tmpl w:val="EC760C36"/>
    <w:lvl w:ilvl="0" w:tplc="F29264E6">
      <w:numFmt w:val="bullet"/>
      <w:lvlText w:val="-"/>
      <w:lvlJc w:val="left"/>
      <w:pPr>
        <w:ind w:left="213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3" w15:restartNumberingAfterBreak="0">
    <w:nsid w:val="6B8B097C"/>
    <w:multiLevelType w:val="hybridMultilevel"/>
    <w:tmpl w:val="15E8C688"/>
    <w:lvl w:ilvl="0" w:tplc="F29264E6"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C5679D2"/>
    <w:multiLevelType w:val="hybridMultilevel"/>
    <w:tmpl w:val="B3508E88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6E6C0799"/>
    <w:multiLevelType w:val="hybridMultilevel"/>
    <w:tmpl w:val="3B6CFBCC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6" w15:restartNumberingAfterBreak="0">
    <w:nsid w:val="6FCE024F"/>
    <w:multiLevelType w:val="hybridMultilevel"/>
    <w:tmpl w:val="60D8A992"/>
    <w:lvl w:ilvl="0" w:tplc="F29264E6"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721E3991"/>
    <w:multiLevelType w:val="hybridMultilevel"/>
    <w:tmpl w:val="72FCB9C4"/>
    <w:lvl w:ilvl="0" w:tplc="040E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8" w15:restartNumberingAfterBreak="0">
    <w:nsid w:val="7AA558AC"/>
    <w:multiLevelType w:val="multilevel"/>
    <w:tmpl w:val="AD9832DA"/>
    <w:lvl w:ilvl="0">
      <w:start w:val="1"/>
      <w:numFmt w:val="decimal"/>
      <w:pStyle w:val="Cmsor1"/>
      <w:lvlText w:val="%1"/>
      <w:lvlJc w:val="left"/>
      <w:pPr>
        <w:ind w:left="5463" w:hanging="360"/>
      </w:pPr>
      <w:rPr>
        <w:rFonts w:hint="default"/>
        <w:color w:val="222A35" w:themeColor="text2" w:themeShade="80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  <w:color w:val="1F3864" w:themeColor="accent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8"/>
  </w:num>
  <w:num w:numId="2">
    <w:abstractNumId w:val="6"/>
  </w:num>
  <w:num w:numId="3">
    <w:abstractNumId w:val="28"/>
  </w:num>
  <w:num w:numId="4">
    <w:abstractNumId w:val="14"/>
  </w:num>
  <w:num w:numId="5">
    <w:abstractNumId w:val="9"/>
  </w:num>
  <w:num w:numId="6">
    <w:abstractNumId w:val="8"/>
  </w:num>
  <w:num w:numId="7">
    <w:abstractNumId w:val="27"/>
  </w:num>
  <w:num w:numId="8">
    <w:abstractNumId w:val="24"/>
  </w:num>
  <w:num w:numId="9">
    <w:abstractNumId w:val="11"/>
  </w:num>
  <w:num w:numId="10">
    <w:abstractNumId w:val="12"/>
  </w:num>
  <w:num w:numId="11">
    <w:abstractNumId w:val="21"/>
  </w:num>
  <w:num w:numId="12">
    <w:abstractNumId w:val="20"/>
  </w:num>
  <w:num w:numId="13">
    <w:abstractNumId w:val="4"/>
  </w:num>
  <w:num w:numId="14">
    <w:abstractNumId w:val="16"/>
  </w:num>
  <w:num w:numId="15">
    <w:abstractNumId w:val="2"/>
  </w:num>
  <w:num w:numId="16">
    <w:abstractNumId w:val="18"/>
  </w:num>
  <w:num w:numId="17">
    <w:abstractNumId w:val="19"/>
  </w:num>
  <w:num w:numId="18">
    <w:abstractNumId w:val="1"/>
  </w:num>
  <w:num w:numId="19">
    <w:abstractNumId w:val="7"/>
  </w:num>
  <w:num w:numId="20">
    <w:abstractNumId w:val="23"/>
  </w:num>
  <w:num w:numId="21">
    <w:abstractNumId w:val="5"/>
  </w:num>
  <w:num w:numId="22">
    <w:abstractNumId w:val="22"/>
  </w:num>
  <w:num w:numId="23">
    <w:abstractNumId w:val="3"/>
  </w:num>
  <w:num w:numId="24">
    <w:abstractNumId w:val="26"/>
  </w:num>
  <w:num w:numId="25">
    <w:abstractNumId w:val="0"/>
  </w:num>
  <w:num w:numId="26">
    <w:abstractNumId w:val="17"/>
  </w:num>
  <w:num w:numId="27">
    <w:abstractNumId w:val="10"/>
  </w:num>
  <w:num w:numId="28">
    <w:abstractNumId w:val="13"/>
  </w:num>
  <w:num w:numId="29">
    <w:abstractNumId w:val="25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BD"/>
    <w:rsid w:val="00066E70"/>
    <w:rsid w:val="000A2BEA"/>
    <w:rsid w:val="000A6266"/>
    <w:rsid w:val="000D5959"/>
    <w:rsid w:val="001014BF"/>
    <w:rsid w:val="00113B1D"/>
    <w:rsid w:val="00121FB8"/>
    <w:rsid w:val="0012234F"/>
    <w:rsid w:val="00135FFD"/>
    <w:rsid w:val="001C5C8F"/>
    <w:rsid w:val="00220B64"/>
    <w:rsid w:val="00246CBD"/>
    <w:rsid w:val="0025230E"/>
    <w:rsid w:val="002A30AB"/>
    <w:rsid w:val="002B6F54"/>
    <w:rsid w:val="00306795"/>
    <w:rsid w:val="003567B8"/>
    <w:rsid w:val="00357DEF"/>
    <w:rsid w:val="00370CC3"/>
    <w:rsid w:val="0037138A"/>
    <w:rsid w:val="003D7D5F"/>
    <w:rsid w:val="003E6690"/>
    <w:rsid w:val="003E66DB"/>
    <w:rsid w:val="0040317D"/>
    <w:rsid w:val="0040324F"/>
    <w:rsid w:val="00434AEE"/>
    <w:rsid w:val="0044122D"/>
    <w:rsid w:val="00441FE9"/>
    <w:rsid w:val="0045078F"/>
    <w:rsid w:val="0046589C"/>
    <w:rsid w:val="00475464"/>
    <w:rsid w:val="004E29A6"/>
    <w:rsid w:val="005020B4"/>
    <w:rsid w:val="00515278"/>
    <w:rsid w:val="00554545"/>
    <w:rsid w:val="005571FF"/>
    <w:rsid w:val="005B3CB5"/>
    <w:rsid w:val="006643E1"/>
    <w:rsid w:val="006743CF"/>
    <w:rsid w:val="00677480"/>
    <w:rsid w:val="006C112D"/>
    <w:rsid w:val="006D4FAE"/>
    <w:rsid w:val="006E12A3"/>
    <w:rsid w:val="00720DE1"/>
    <w:rsid w:val="007640FE"/>
    <w:rsid w:val="007B0D64"/>
    <w:rsid w:val="007F3F21"/>
    <w:rsid w:val="00864D99"/>
    <w:rsid w:val="00877BDB"/>
    <w:rsid w:val="00882F8D"/>
    <w:rsid w:val="00883950"/>
    <w:rsid w:val="008D620C"/>
    <w:rsid w:val="008E0533"/>
    <w:rsid w:val="00903412"/>
    <w:rsid w:val="00905702"/>
    <w:rsid w:val="00913B16"/>
    <w:rsid w:val="009165E6"/>
    <w:rsid w:val="009655E5"/>
    <w:rsid w:val="00986D09"/>
    <w:rsid w:val="009A2E0F"/>
    <w:rsid w:val="009B57CD"/>
    <w:rsid w:val="009D0E5E"/>
    <w:rsid w:val="009E3027"/>
    <w:rsid w:val="00A3524C"/>
    <w:rsid w:val="00A55E1C"/>
    <w:rsid w:val="00A922BE"/>
    <w:rsid w:val="00AB7A52"/>
    <w:rsid w:val="00AD42D5"/>
    <w:rsid w:val="00AF4CBD"/>
    <w:rsid w:val="00B13562"/>
    <w:rsid w:val="00B53E76"/>
    <w:rsid w:val="00BD05ED"/>
    <w:rsid w:val="00C132CC"/>
    <w:rsid w:val="00C139E6"/>
    <w:rsid w:val="00C53DCB"/>
    <w:rsid w:val="00C668E6"/>
    <w:rsid w:val="00C77987"/>
    <w:rsid w:val="00C8783E"/>
    <w:rsid w:val="00CA2DF5"/>
    <w:rsid w:val="00CA3679"/>
    <w:rsid w:val="00CB03E2"/>
    <w:rsid w:val="00CE6C81"/>
    <w:rsid w:val="00D2796C"/>
    <w:rsid w:val="00D460E0"/>
    <w:rsid w:val="00D4652A"/>
    <w:rsid w:val="00D93B63"/>
    <w:rsid w:val="00DA078E"/>
    <w:rsid w:val="00DB3469"/>
    <w:rsid w:val="00DB7DB9"/>
    <w:rsid w:val="00DC7E50"/>
    <w:rsid w:val="00E43D5A"/>
    <w:rsid w:val="00E666B2"/>
    <w:rsid w:val="00EE7673"/>
    <w:rsid w:val="00F13804"/>
    <w:rsid w:val="00F31205"/>
    <w:rsid w:val="00F93F52"/>
    <w:rsid w:val="00FA294E"/>
    <w:rsid w:val="00FF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C5E1E2"/>
  <w15:chartTrackingRefBased/>
  <w15:docId w15:val="{45F15670-9723-436C-AB15-AAF37FAF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020B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7640FE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1F3864" w:themeColor="accent1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7640FE"/>
    <w:rPr>
      <w:rFonts w:ascii="Times New Roman" w:hAnsi="Times New Roman" w:cs="Times New Roman"/>
      <w:noProof/>
      <w:color w:val="1F3864" w:themeColor="accent1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46589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46589C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urimartin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8</Pages>
  <Words>643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Csúri Martin</dc:creator>
  <cp:keywords/>
  <dc:description/>
  <cp:lastModifiedBy>Pap Olivér</cp:lastModifiedBy>
  <cp:revision>79</cp:revision>
  <dcterms:created xsi:type="dcterms:W3CDTF">2026-10-06T08:55:00Z</dcterms:created>
  <dcterms:modified xsi:type="dcterms:W3CDTF">2026-10-20T11:21:00Z</dcterms:modified>
</cp:coreProperties>
</file>