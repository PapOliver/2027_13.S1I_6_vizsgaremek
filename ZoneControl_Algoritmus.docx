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00AB1" w14:textId="04A9E5FC" w:rsidR="0046589C" w:rsidRDefault="00AF4CBD" w:rsidP="00607613">
      <w:pPr>
        <w:pStyle w:val="Cm"/>
        <w:spacing w:before="3960" w:after="120"/>
        <w:ind w:left="2832"/>
        <w:jc w:val="left"/>
        <w:rPr>
          <w:color w:val="1F3864" w:themeColor="accent1" w:themeShade="80"/>
        </w:rPr>
      </w:pPr>
      <w:r w:rsidRPr="007F3F21">
        <w:rPr>
          <w:color w:val="1F3864" w:themeColor="accent1" w:themeShade="80"/>
        </w:rPr>
        <w:t>ZoneControl</w:t>
      </w:r>
      <w:r w:rsidR="00607613">
        <w:rPr>
          <w:color w:val="1F3864" w:themeColor="accent1" w:themeShade="80"/>
        </w:rPr>
        <w:t xml:space="preserve"> Algoritmus</w:t>
      </w:r>
    </w:p>
    <w:p w14:paraId="62CD7EA9" w14:textId="7B38BB78" w:rsidR="0046589C" w:rsidRDefault="00C132CC" w:rsidP="0046589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D5812B2" wp14:editId="3A1CBAD8">
            <wp:extent cx="2999700" cy="29908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3029145" cy="30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35D8" w14:textId="1D0C456E" w:rsidR="00864D99" w:rsidRDefault="00864D99" w:rsidP="00864D99">
      <w:pPr>
        <w:rPr>
          <w:noProof/>
        </w:rPr>
      </w:pPr>
      <w:r>
        <w:rPr>
          <w:noProof/>
        </w:rPr>
        <w:t>Készítették: Csúri Martin 13.I</w:t>
      </w:r>
    </w:p>
    <w:p w14:paraId="7AD04707" w14:textId="2FEB6AAD" w:rsidR="00864D99" w:rsidRDefault="00864D99" w:rsidP="00864D99">
      <w:pPr>
        <w:rPr>
          <w:noProof/>
        </w:rPr>
      </w:pPr>
      <w:r>
        <w:rPr>
          <w:noProof/>
        </w:rPr>
        <w:t xml:space="preserve">                    Pap Olivér 13.I</w:t>
      </w:r>
    </w:p>
    <w:p w14:paraId="34776588" w14:textId="139EB6F3" w:rsidR="00864D99" w:rsidRDefault="00864D99" w:rsidP="00864D99">
      <w:pPr>
        <w:rPr>
          <w:noProof/>
        </w:rPr>
      </w:pPr>
      <w:r>
        <w:rPr>
          <w:noProof/>
        </w:rPr>
        <w:t xml:space="preserve">                    Vízhányó Bence 13.I</w:t>
      </w:r>
    </w:p>
    <w:sdt>
      <w:sdtPr>
        <w:rPr>
          <w:rFonts w:eastAsiaTheme="minorHAnsi" w:cs="Times New Roman"/>
          <w:color w:val="222A35" w:themeColor="text2" w:themeShade="80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37BEE219" w14:textId="77777777" w:rsidR="001C5C8F" w:rsidRPr="008E0533" w:rsidRDefault="001C5C8F" w:rsidP="001C5C8F">
          <w:pPr>
            <w:pStyle w:val="Tartalomjegyzkcmsora"/>
            <w:rPr>
              <w:rStyle w:val="Cmsor1Char"/>
              <w:color w:val="222A35" w:themeColor="text2" w:themeShade="80"/>
            </w:rPr>
          </w:pPr>
          <w:r w:rsidRPr="008E0533">
            <w:rPr>
              <w:rStyle w:val="Cmsor1Char"/>
              <w:rFonts w:cstheme="majorBidi"/>
              <w:noProof w:val="0"/>
              <w:color w:val="222A35" w:themeColor="text2" w:themeShade="80"/>
              <w:sz w:val="32"/>
              <w:szCs w:val="32"/>
            </w:rPr>
            <w:t>Tartalomjegyzék</w:t>
          </w:r>
        </w:p>
        <w:p w14:paraId="0E7CE297" w14:textId="6179FE0E" w:rsidR="009340A2" w:rsidRDefault="001C5C8F">
          <w:pPr>
            <w:pStyle w:val="TJ1"/>
            <w:tabs>
              <w:tab w:val="left" w:pos="52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79788" w:history="1">
            <w:r w:rsidR="009340A2" w:rsidRPr="0032349E">
              <w:rPr>
                <w:rStyle w:val="Hiperhivatkozs"/>
                <w:noProof/>
              </w:rPr>
              <w:t>1</w:t>
            </w:r>
            <w:r w:rsidR="009340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340A2" w:rsidRPr="0032349E">
              <w:rPr>
                <w:rStyle w:val="Hiperhivatkozs"/>
                <w:noProof/>
              </w:rPr>
              <w:t>Bejelentkezés (Login):</w:t>
            </w:r>
            <w:r w:rsidR="009340A2">
              <w:rPr>
                <w:noProof/>
                <w:webHidden/>
              </w:rPr>
              <w:tab/>
            </w:r>
            <w:r w:rsidR="009340A2">
              <w:rPr>
                <w:noProof/>
                <w:webHidden/>
              </w:rPr>
              <w:fldChar w:fldCharType="begin"/>
            </w:r>
            <w:r w:rsidR="009340A2">
              <w:rPr>
                <w:noProof/>
                <w:webHidden/>
              </w:rPr>
              <w:instrText xml:space="preserve"> PAGEREF _Toc242179788 \h </w:instrText>
            </w:r>
            <w:r w:rsidR="009340A2">
              <w:rPr>
                <w:noProof/>
                <w:webHidden/>
              </w:rPr>
            </w:r>
            <w:r w:rsidR="009340A2">
              <w:rPr>
                <w:noProof/>
                <w:webHidden/>
              </w:rPr>
              <w:fldChar w:fldCharType="separate"/>
            </w:r>
            <w:r w:rsidR="009340A2">
              <w:rPr>
                <w:noProof/>
                <w:webHidden/>
              </w:rPr>
              <w:t>3</w:t>
            </w:r>
            <w:r w:rsidR="009340A2">
              <w:rPr>
                <w:noProof/>
                <w:webHidden/>
              </w:rPr>
              <w:fldChar w:fldCharType="end"/>
            </w:r>
          </w:hyperlink>
        </w:p>
        <w:p w14:paraId="680D7D9D" w14:textId="4760916F" w:rsidR="009340A2" w:rsidRDefault="009340A2">
          <w:pPr>
            <w:pStyle w:val="TJ1"/>
            <w:tabs>
              <w:tab w:val="left" w:pos="52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2179789" w:history="1">
            <w:r w:rsidRPr="0032349E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32349E">
              <w:rPr>
                <w:rStyle w:val="Hiperhivatkozs"/>
                <w:noProof/>
              </w:rPr>
              <w:t>Regisztráció (Register)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2A16" w14:textId="6898EA2B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13B8E81" w14:textId="77777777" w:rsidR="009340A2" w:rsidRPr="00063C9F" w:rsidRDefault="009340A2" w:rsidP="009340A2">
      <w:pPr>
        <w:rPr>
          <w:rFonts w:cstheme="minorHAnsi"/>
        </w:rPr>
      </w:pPr>
    </w:p>
    <w:p w14:paraId="64D6A2E8" w14:textId="68DC919A" w:rsidR="009340A2" w:rsidRPr="00063C9F" w:rsidRDefault="009340A2" w:rsidP="009340A2">
      <w:pPr>
        <w:pStyle w:val="Cmsor1"/>
      </w:pPr>
      <w:bookmarkStart w:id="0" w:name="_Toc242179199"/>
      <w:bookmarkStart w:id="1" w:name="_Toc242179788"/>
      <w:r w:rsidRPr="00063C9F">
        <w:lastRenderedPageBreak/>
        <w:t>Bejelentkezés</w:t>
      </w:r>
      <w:r w:rsidRPr="00063C9F">
        <w:t xml:space="preserve"> </w:t>
      </w:r>
      <w:r w:rsidRPr="00063C9F">
        <w:t>(Login</w:t>
      </w:r>
      <w:bookmarkEnd w:id="0"/>
      <w:r w:rsidRPr="00063C9F">
        <w:t>)</w:t>
      </w:r>
      <w:r>
        <w:t>:</w:t>
      </w:r>
      <w:bookmarkEnd w:id="1"/>
    </w:p>
    <w:p w14:paraId="19349964" w14:textId="77777777" w:rsidR="009340A2" w:rsidRPr="00063C9F" w:rsidRDefault="009340A2" w:rsidP="009340A2">
      <w:pPr>
        <w:pStyle w:val="Listaszerbekezds"/>
        <w:numPr>
          <w:ilvl w:val="0"/>
          <w:numId w:val="25"/>
        </w:numPr>
        <w:spacing w:before="0" w:after="160"/>
        <w:jc w:val="left"/>
        <w:rPr>
          <w:rFonts w:cstheme="minorHAnsi"/>
        </w:rPr>
      </w:pPr>
      <w:r w:rsidRPr="00063C9F">
        <w:rPr>
          <w:rFonts w:cstheme="minorHAnsi"/>
          <w:b/>
          <w:bCs/>
        </w:rPr>
        <w:t xml:space="preserve">Cél: </w:t>
      </w:r>
      <w:r w:rsidRPr="00063C9F">
        <w:rPr>
          <w:rFonts w:cstheme="minorHAnsi"/>
        </w:rPr>
        <w:t>A felhasználó azonosítása és adatlap betöltése.</w:t>
      </w:r>
    </w:p>
    <w:p w14:paraId="11ED60FB" w14:textId="77777777" w:rsidR="009340A2" w:rsidRPr="00063C9F" w:rsidRDefault="009340A2" w:rsidP="009340A2">
      <w:pPr>
        <w:pStyle w:val="Listaszerbekezds"/>
        <w:numPr>
          <w:ilvl w:val="0"/>
          <w:numId w:val="25"/>
        </w:numPr>
        <w:spacing w:before="0" w:after="160"/>
        <w:jc w:val="left"/>
        <w:rPr>
          <w:rFonts w:cstheme="minorHAnsi"/>
        </w:rPr>
      </w:pPr>
      <w:r w:rsidRPr="00063C9F">
        <w:rPr>
          <w:rFonts w:cstheme="minorHAnsi"/>
          <w:b/>
          <w:bCs/>
        </w:rPr>
        <w:t>UI Interakció:</w:t>
      </w:r>
      <w:r w:rsidRPr="00063C9F">
        <w:rPr>
          <w:rFonts w:cstheme="minorHAnsi"/>
        </w:rPr>
        <w:t xml:space="preserve"> </w:t>
      </w:r>
    </w:p>
    <w:p w14:paraId="5AAE33E1" w14:textId="77777777" w:rsidR="009340A2" w:rsidRPr="00063C9F" w:rsidRDefault="009340A2" w:rsidP="009340A2">
      <w:pPr>
        <w:pStyle w:val="Listaszerbekezds"/>
        <w:numPr>
          <w:ilvl w:val="0"/>
          <w:numId w:val="24"/>
        </w:numPr>
        <w:spacing w:before="0" w:after="160"/>
        <w:jc w:val="left"/>
        <w:rPr>
          <w:rFonts w:cstheme="minorHAnsi"/>
        </w:rPr>
      </w:pPr>
      <w:r w:rsidRPr="00063C9F">
        <w:rPr>
          <w:rFonts w:cstheme="minorHAnsi"/>
        </w:rPr>
        <w:t xml:space="preserve">A felhasználó a login oldalon látja az email és jelszó mezőket valamint a Bejelentkezés gombot. Ha nincs fiókja létre kell hoznia („Fiók létrehozása” felirattal ) egyet amely a bejelentkezés alatt talál a „Elfelejtett jelszóval együtt” egymás alatt  </w:t>
      </w:r>
    </w:p>
    <w:p w14:paraId="68092F81" w14:textId="77777777" w:rsidR="009340A2" w:rsidRPr="00063C9F" w:rsidRDefault="009340A2" w:rsidP="009340A2">
      <w:pPr>
        <w:pStyle w:val="Listaszerbekezds"/>
        <w:numPr>
          <w:ilvl w:val="0"/>
          <w:numId w:val="24"/>
        </w:numPr>
        <w:spacing w:before="0" w:after="160"/>
        <w:jc w:val="left"/>
        <w:rPr>
          <w:rFonts w:cstheme="minorHAnsi"/>
        </w:rPr>
      </w:pPr>
      <w:r w:rsidRPr="00063C9F">
        <w:rPr>
          <w:rFonts w:cstheme="minorHAnsi"/>
        </w:rPr>
        <w:t xml:space="preserve">Kitölti a mezőket és rákattint a gomba. </w:t>
      </w:r>
    </w:p>
    <w:p w14:paraId="43704FDD" w14:textId="77777777" w:rsidR="009340A2" w:rsidRPr="00063C9F" w:rsidRDefault="009340A2" w:rsidP="009340A2">
      <w:pPr>
        <w:pStyle w:val="Listaszerbekezds"/>
        <w:numPr>
          <w:ilvl w:val="0"/>
          <w:numId w:val="24"/>
        </w:numPr>
        <w:spacing w:before="0" w:after="160"/>
        <w:jc w:val="left"/>
        <w:rPr>
          <w:rFonts w:cstheme="minorHAnsi"/>
        </w:rPr>
      </w:pPr>
      <w:r w:rsidRPr="00063C9F">
        <w:rPr>
          <w:rFonts w:cstheme="minorHAnsi"/>
        </w:rPr>
        <w:t xml:space="preserve">Hiba esetén(üres mező, rossz jelszó) a mezők felett hibaüzenet jelenik meg: „Érvénytelen email vagy jelszó”. </w:t>
      </w:r>
    </w:p>
    <w:p w14:paraId="46B4AF9F" w14:textId="77777777" w:rsidR="009340A2" w:rsidRPr="00063C9F" w:rsidRDefault="009340A2" w:rsidP="009340A2">
      <w:pPr>
        <w:pStyle w:val="Listaszerbekezds"/>
        <w:numPr>
          <w:ilvl w:val="0"/>
          <w:numId w:val="24"/>
        </w:numPr>
        <w:spacing w:before="0" w:after="160"/>
        <w:jc w:val="left"/>
        <w:rPr>
          <w:rFonts w:cstheme="minorHAnsi"/>
        </w:rPr>
      </w:pPr>
      <w:r w:rsidRPr="00063C9F">
        <w:rPr>
          <w:rFonts w:cstheme="minorHAnsi"/>
        </w:rPr>
        <w:t>Sikeres bejelentkezés esetén a kezdőoldalra.</w:t>
      </w:r>
    </w:p>
    <w:p w14:paraId="1CC2348A" w14:textId="77777777" w:rsidR="009340A2" w:rsidRPr="00121EAB" w:rsidRDefault="009340A2" w:rsidP="009340A2">
      <w:pPr>
        <w:ind w:left="1416"/>
        <w:rPr>
          <w:rFonts w:cstheme="minorHAnsi"/>
        </w:rPr>
      </w:pPr>
      <w:r>
        <w:rPr>
          <w:rFonts w:cstheme="minorHAnsi"/>
        </w:rPr>
        <w:t>–</w:t>
      </w:r>
      <w:r w:rsidRPr="00121EAB">
        <w:rPr>
          <w:rFonts w:cstheme="minorHAnsi"/>
        </w:rPr>
        <w:t xml:space="preserve">A felhasználót átirányítja a kezdőlapra </w:t>
      </w:r>
    </w:p>
    <w:p w14:paraId="61665A70" w14:textId="77777777" w:rsidR="009340A2" w:rsidRPr="00063C9F" w:rsidRDefault="009340A2" w:rsidP="009340A2">
      <w:pPr>
        <w:pStyle w:val="Listaszerbekezds"/>
        <w:numPr>
          <w:ilvl w:val="0"/>
          <w:numId w:val="24"/>
        </w:numPr>
        <w:spacing w:before="0" w:after="160"/>
        <w:jc w:val="left"/>
        <w:rPr>
          <w:rFonts w:cstheme="minorHAnsi"/>
        </w:rPr>
      </w:pPr>
      <w:r w:rsidRPr="00063C9F">
        <w:rPr>
          <w:rFonts w:cstheme="minorHAnsi"/>
        </w:rPr>
        <w:t>Az Adatlap tárolódik  a frontenden (localStorage / cookie)</w:t>
      </w:r>
    </w:p>
    <w:p w14:paraId="2EA85F64" w14:textId="77777777" w:rsidR="009340A2" w:rsidRPr="00063C9F" w:rsidRDefault="009340A2" w:rsidP="009340A2">
      <w:pPr>
        <w:pStyle w:val="Listaszerbekezds"/>
        <w:numPr>
          <w:ilvl w:val="0"/>
          <w:numId w:val="30"/>
        </w:numPr>
        <w:spacing w:before="0" w:after="160"/>
        <w:jc w:val="left"/>
      </w:pPr>
      <w:bookmarkStart w:id="2" w:name="_Toc242179200"/>
      <w:r w:rsidRPr="005B2FC9">
        <w:t>Bemenet</w:t>
      </w:r>
      <w:r w:rsidRPr="00063C9F">
        <w:t>: A rendszer ellenőrzi, hogy az adatbázis tartalmazza az adott email-t és password mezőket.</w:t>
      </w:r>
      <w:bookmarkEnd w:id="2"/>
    </w:p>
    <w:p w14:paraId="0C605DF7" w14:textId="77777777" w:rsidR="009340A2" w:rsidRPr="009340A2" w:rsidRDefault="009340A2" w:rsidP="009340A2">
      <w:pPr>
        <w:pStyle w:val="Listaszerbekezds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3" w:name="_Toc242179201"/>
      <w:r w:rsidRPr="009340A2">
        <w:t>UI kimenet: Hibaüzenet vagy kezdőlap betöltése megjelenítése</w:t>
      </w:r>
      <w:r w:rsidRPr="009340A2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bookmarkEnd w:id="3"/>
    </w:p>
    <w:p w14:paraId="68019004" w14:textId="77777777" w:rsidR="009340A2" w:rsidRPr="00063C9F" w:rsidRDefault="009340A2" w:rsidP="009340A2">
      <w:pPr>
        <w:pStyle w:val="Listaszerbekezds"/>
        <w:numPr>
          <w:ilvl w:val="0"/>
          <w:numId w:val="26"/>
        </w:numPr>
        <w:spacing w:before="0" w:after="160"/>
        <w:jc w:val="left"/>
        <w:rPr>
          <w:rFonts w:cstheme="minorHAnsi"/>
          <w:b/>
          <w:bCs/>
        </w:rPr>
      </w:pPr>
      <w:r>
        <w:rPr>
          <w:rFonts w:cstheme="minorHAnsi"/>
          <w:b/>
          <w:bCs/>
        </w:rPr>
        <w:t>–</w:t>
      </w:r>
      <w:r w:rsidRPr="00063C9F">
        <w:rPr>
          <w:rFonts w:cstheme="minorHAnsi"/>
          <w:b/>
          <w:bCs/>
        </w:rPr>
        <w:t xml:space="preserve">Eljárás: </w:t>
      </w:r>
    </w:p>
    <w:p w14:paraId="1EFEC7A4" w14:textId="77777777" w:rsidR="009340A2" w:rsidRPr="00063C9F" w:rsidRDefault="009340A2" w:rsidP="009340A2">
      <w:pPr>
        <w:pStyle w:val="Listaszerbekezds"/>
        <w:numPr>
          <w:ilvl w:val="1"/>
          <w:numId w:val="26"/>
        </w:numPr>
        <w:spacing w:before="0" w:after="160"/>
        <w:jc w:val="left"/>
        <w:rPr>
          <w:rFonts w:cstheme="minorHAnsi"/>
          <w:b/>
          <w:bCs/>
        </w:rPr>
      </w:pPr>
      <w:r w:rsidRPr="00063C9F">
        <w:rPr>
          <w:rFonts w:cstheme="minorHAnsi"/>
        </w:rPr>
        <w:t xml:space="preserve">A  rendszer ellenőrzi, </w:t>
      </w:r>
      <w:r>
        <w:rPr>
          <w:rFonts w:cstheme="minorHAnsi"/>
        </w:rPr>
        <w:t>a kérést hogy a mezők tartalmazzák e az email címet és a jelszót.</w:t>
      </w:r>
    </w:p>
    <w:p w14:paraId="2F3D9E6B" w14:textId="77777777" w:rsidR="009340A2" w:rsidRPr="00063C9F" w:rsidRDefault="009340A2" w:rsidP="009340A2">
      <w:pPr>
        <w:pStyle w:val="Listaszerbekezds"/>
        <w:numPr>
          <w:ilvl w:val="1"/>
          <w:numId w:val="26"/>
        </w:numPr>
        <w:spacing w:before="0" w:after="160"/>
        <w:jc w:val="left"/>
        <w:rPr>
          <w:rFonts w:cstheme="minorHAnsi"/>
          <w:b/>
          <w:bCs/>
        </w:rPr>
      </w:pPr>
      <w:r>
        <w:rPr>
          <w:rFonts w:cstheme="minorHAnsi"/>
        </w:rPr>
        <w:t>Ha bármelyik hiányzik akkor hibaüzenettel tér vissza.</w:t>
      </w:r>
    </w:p>
    <w:p w14:paraId="69F33F6B" w14:textId="77777777" w:rsidR="009340A2" w:rsidRPr="00E41172" w:rsidRDefault="009340A2" w:rsidP="009340A2">
      <w:pPr>
        <w:pStyle w:val="Listaszerbekezds"/>
        <w:numPr>
          <w:ilvl w:val="1"/>
          <w:numId w:val="26"/>
        </w:numPr>
        <w:spacing w:before="0" w:after="160"/>
        <w:jc w:val="left"/>
        <w:rPr>
          <w:rFonts w:cstheme="minorHAnsi"/>
          <w:b/>
          <w:bCs/>
        </w:rPr>
      </w:pPr>
      <w:r>
        <w:rPr>
          <w:rFonts w:cstheme="minorHAnsi"/>
        </w:rPr>
        <w:t>Kikeresi az adatbázisból (Vendég tábla) az adott emailhez tartozó felhasználót</w:t>
      </w:r>
    </w:p>
    <w:p w14:paraId="33D4CFD4" w14:textId="77777777" w:rsidR="009340A2" w:rsidRPr="00E41172" w:rsidRDefault="009340A2" w:rsidP="009340A2">
      <w:pPr>
        <w:pStyle w:val="Listaszerbekezds"/>
        <w:numPr>
          <w:ilvl w:val="1"/>
          <w:numId w:val="26"/>
        </w:numPr>
        <w:spacing w:before="0" w:after="160"/>
        <w:jc w:val="left"/>
        <w:rPr>
          <w:rFonts w:cstheme="minorHAnsi"/>
          <w:b/>
          <w:bCs/>
        </w:rPr>
      </w:pPr>
      <w:r>
        <w:rPr>
          <w:rFonts w:cstheme="minorHAnsi"/>
        </w:rPr>
        <w:t>Ha nincs ilyen vendég regisztrálva akkor hibás hitelesítés.</w:t>
      </w:r>
    </w:p>
    <w:p w14:paraId="0635B755" w14:textId="77777777" w:rsidR="009340A2" w:rsidRPr="00E41172" w:rsidRDefault="009340A2" w:rsidP="009340A2">
      <w:pPr>
        <w:pStyle w:val="Listaszerbekezds"/>
        <w:numPr>
          <w:ilvl w:val="1"/>
          <w:numId w:val="26"/>
        </w:numPr>
        <w:spacing w:before="0" w:after="160"/>
        <w:jc w:val="left"/>
        <w:rPr>
          <w:rFonts w:cstheme="minorHAnsi"/>
          <w:b/>
          <w:bCs/>
        </w:rPr>
      </w:pPr>
      <w:r w:rsidRPr="00E41172">
        <w:rPr>
          <w:rFonts w:cstheme="minorHAnsi"/>
        </w:rPr>
        <w:t>Ellenőrzi a jelszó egyezését a tárolt hash (passwordHash) és s be</w:t>
      </w:r>
      <w:r>
        <w:rPr>
          <w:rFonts w:cstheme="minorHAnsi"/>
        </w:rPr>
        <w:t xml:space="preserve">érkező jelszó között </w:t>
      </w:r>
    </w:p>
    <w:p w14:paraId="55C6FE03" w14:textId="77777777" w:rsidR="009340A2" w:rsidRPr="00E41172" w:rsidRDefault="009340A2" w:rsidP="009340A2">
      <w:pPr>
        <w:pStyle w:val="Listaszerbekezds"/>
        <w:numPr>
          <w:ilvl w:val="1"/>
          <w:numId w:val="26"/>
        </w:numPr>
        <w:spacing w:before="0" w:after="160"/>
        <w:jc w:val="left"/>
        <w:rPr>
          <w:rFonts w:cstheme="minorHAnsi"/>
          <w:b/>
          <w:bCs/>
        </w:rPr>
      </w:pPr>
      <w:r>
        <w:rPr>
          <w:rFonts w:cstheme="minorHAnsi"/>
        </w:rPr>
        <w:t xml:space="preserve">Ha nem egyezik akkor hibás hitelesítést </w:t>
      </w:r>
    </w:p>
    <w:p w14:paraId="4E0B9387" w14:textId="77777777" w:rsidR="009340A2" w:rsidRPr="00E41172" w:rsidRDefault="009340A2" w:rsidP="009340A2">
      <w:pPr>
        <w:pStyle w:val="Listaszerbekezds"/>
        <w:numPr>
          <w:ilvl w:val="1"/>
          <w:numId w:val="26"/>
        </w:numPr>
        <w:spacing w:before="0" w:after="160"/>
        <w:jc w:val="left"/>
        <w:rPr>
          <w:rFonts w:cstheme="minorHAnsi"/>
          <w:b/>
          <w:bCs/>
        </w:rPr>
      </w:pPr>
      <w:r>
        <w:rPr>
          <w:rFonts w:cstheme="minorHAnsi"/>
        </w:rPr>
        <w:t xml:space="preserve">Ha minden rendben van Generál egy API token-t a felhasználónak  </w:t>
      </w:r>
    </w:p>
    <w:p w14:paraId="2D27851A" w14:textId="77777777" w:rsidR="009340A2" w:rsidRPr="00E41172" w:rsidRDefault="009340A2" w:rsidP="009340A2">
      <w:pPr>
        <w:pStyle w:val="Listaszerbekezds"/>
        <w:numPr>
          <w:ilvl w:val="1"/>
          <w:numId w:val="26"/>
        </w:numPr>
        <w:spacing w:before="0" w:after="160"/>
        <w:jc w:val="left"/>
        <w:rPr>
          <w:rFonts w:cstheme="minorHAnsi"/>
          <w:b/>
          <w:bCs/>
        </w:rPr>
      </w:pPr>
      <w:r>
        <w:rPr>
          <w:rFonts w:cstheme="minorHAnsi"/>
        </w:rPr>
        <w:t xml:space="preserve">Visszaadja a tokent és a felhasználó azonosító  adatait JSON formátumban </w:t>
      </w:r>
    </w:p>
    <w:p w14:paraId="6029EEDD" w14:textId="77777777" w:rsidR="009340A2" w:rsidRDefault="009340A2" w:rsidP="009340A2">
      <w:pPr>
        <w:pStyle w:val="Cmsor1"/>
      </w:pPr>
      <w:bookmarkStart w:id="4" w:name="_Toc242179202"/>
      <w:bookmarkStart w:id="5" w:name="_Toc242179789"/>
      <w:r>
        <w:lastRenderedPageBreak/>
        <w:t>Regisztráció (Register)</w:t>
      </w:r>
      <w:bookmarkEnd w:id="4"/>
      <w:bookmarkEnd w:id="5"/>
      <w:r>
        <w:t xml:space="preserve"> </w:t>
      </w:r>
    </w:p>
    <w:p w14:paraId="43BD8BDF" w14:textId="77777777" w:rsidR="009340A2" w:rsidRPr="00E41172" w:rsidRDefault="009340A2" w:rsidP="009340A2"/>
    <w:p w14:paraId="59ABBFF4" w14:textId="77777777" w:rsidR="009340A2" w:rsidRDefault="009340A2" w:rsidP="009340A2">
      <w:pPr>
        <w:pStyle w:val="Listaszerbekezds"/>
        <w:numPr>
          <w:ilvl w:val="0"/>
          <w:numId w:val="27"/>
        </w:numPr>
        <w:spacing w:before="0" w:after="160"/>
        <w:jc w:val="left"/>
      </w:pPr>
      <w:r w:rsidRPr="00E41172">
        <w:rPr>
          <w:b/>
          <w:bCs/>
          <w:sz w:val="24"/>
          <w:szCs w:val="24"/>
        </w:rPr>
        <w:t>Cél:</w:t>
      </w:r>
      <w:r>
        <w:rPr>
          <w:sz w:val="24"/>
          <w:szCs w:val="24"/>
        </w:rPr>
        <w:t xml:space="preserve"> </w:t>
      </w:r>
      <w:r w:rsidRPr="00E41172">
        <w:t xml:space="preserve">Új </w:t>
      </w:r>
      <w:r>
        <w:t>felhasználó létrehozása</w:t>
      </w:r>
    </w:p>
    <w:p w14:paraId="2CEFDA98" w14:textId="77777777" w:rsidR="009340A2" w:rsidRDefault="009340A2" w:rsidP="009340A2">
      <w:pPr>
        <w:pStyle w:val="Listaszerbekezds"/>
        <w:numPr>
          <w:ilvl w:val="0"/>
          <w:numId w:val="27"/>
        </w:numPr>
        <w:spacing w:before="0" w:after="160"/>
        <w:jc w:val="left"/>
      </w:pPr>
      <w:r>
        <w:rPr>
          <w:b/>
          <w:bCs/>
          <w:sz w:val="24"/>
          <w:szCs w:val="24"/>
        </w:rPr>
        <w:t>UI Interakció:</w:t>
      </w:r>
      <w:r>
        <w:t xml:space="preserve"> </w:t>
      </w:r>
    </w:p>
    <w:p w14:paraId="08A1C2BA" w14:textId="77777777" w:rsidR="009340A2" w:rsidRDefault="009340A2" w:rsidP="009340A2">
      <w:pPr>
        <w:pStyle w:val="Listaszerbekezds"/>
        <w:numPr>
          <w:ilvl w:val="0"/>
          <w:numId w:val="28"/>
        </w:numPr>
        <w:spacing w:before="0" w:after="160"/>
        <w:jc w:val="left"/>
      </w:pPr>
      <w:r>
        <w:t xml:space="preserve">A regisztrációs oldalon kiválasztja a felhasználó, hogy szállodaként vagy vendégként szeretne regisztrálni. </w:t>
      </w:r>
    </w:p>
    <w:p w14:paraId="40B81450" w14:textId="77777777" w:rsidR="009340A2" w:rsidRDefault="009340A2" w:rsidP="009340A2">
      <w:pPr>
        <w:pStyle w:val="Listaszerbekezds"/>
        <w:numPr>
          <w:ilvl w:val="0"/>
          <w:numId w:val="28"/>
        </w:numPr>
        <w:spacing w:before="0" w:after="160"/>
        <w:jc w:val="left"/>
      </w:pPr>
      <w:r>
        <w:t>Felhasználó a regisztrációs oldalon látja a mezőket: név, email, jelszó, szálloda esetén a szálloda esetén a szállodának az adatait.</w:t>
      </w:r>
    </w:p>
    <w:p w14:paraId="70F02A7C" w14:textId="77777777" w:rsidR="009340A2" w:rsidRDefault="009340A2" w:rsidP="009340A2">
      <w:pPr>
        <w:pStyle w:val="Listaszerbekezds"/>
        <w:numPr>
          <w:ilvl w:val="0"/>
          <w:numId w:val="28"/>
        </w:numPr>
        <w:spacing w:before="0" w:after="160"/>
        <w:jc w:val="left"/>
      </w:pPr>
      <w:r>
        <w:t>Kitöltés után a Regisztrációs gombbal küldi  el az adatokat.</w:t>
      </w:r>
    </w:p>
    <w:p w14:paraId="489AC6B1" w14:textId="77777777" w:rsidR="009340A2" w:rsidRDefault="009340A2" w:rsidP="009340A2">
      <w:pPr>
        <w:pStyle w:val="Listaszerbekezds"/>
        <w:numPr>
          <w:ilvl w:val="0"/>
          <w:numId w:val="28"/>
        </w:numPr>
        <w:spacing w:before="0" w:after="160"/>
        <w:jc w:val="left"/>
      </w:pPr>
      <w:r>
        <w:t xml:space="preserve">Hibák: </w:t>
      </w:r>
    </w:p>
    <w:p w14:paraId="74C540A6" w14:textId="77777777" w:rsidR="009340A2" w:rsidRDefault="009340A2" w:rsidP="009340A2">
      <w:pPr>
        <w:pStyle w:val="Listaszerbekezds"/>
        <w:numPr>
          <w:ilvl w:val="1"/>
          <w:numId w:val="28"/>
        </w:numPr>
        <w:spacing w:before="0" w:after="160"/>
        <w:jc w:val="left"/>
      </w:pPr>
      <w:r>
        <w:t xml:space="preserve">Üres mező akkor mező pirossá válik </w:t>
      </w:r>
    </w:p>
    <w:p w14:paraId="4E4E2407" w14:textId="77777777" w:rsidR="009340A2" w:rsidRDefault="009340A2" w:rsidP="009340A2">
      <w:pPr>
        <w:pStyle w:val="Listaszerbekezds"/>
        <w:numPr>
          <w:ilvl w:val="1"/>
          <w:numId w:val="28"/>
        </w:numPr>
        <w:spacing w:before="0" w:after="160"/>
        <w:jc w:val="left"/>
      </w:pPr>
      <w:r>
        <w:t xml:space="preserve">Ha már a jelszó létezik akkor „Ez az email már foglalt” hibaüzenettel tér vissza </w:t>
      </w:r>
    </w:p>
    <w:p w14:paraId="26C906F9" w14:textId="77777777" w:rsidR="009340A2" w:rsidRDefault="009340A2" w:rsidP="009340A2">
      <w:pPr>
        <w:pStyle w:val="Listaszerbekezds"/>
        <w:numPr>
          <w:ilvl w:val="0"/>
          <w:numId w:val="28"/>
        </w:numPr>
        <w:spacing w:before="0" w:after="160"/>
        <w:jc w:val="left"/>
      </w:pPr>
      <w:r>
        <w:t xml:space="preserve">Sikeres regisztráció után: </w:t>
      </w:r>
    </w:p>
    <w:p w14:paraId="091D3D8D" w14:textId="77777777" w:rsidR="009340A2" w:rsidRDefault="009340A2" w:rsidP="009340A2">
      <w:pPr>
        <w:pStyle w:val="Listaszerbekezds"/>
        <w:numPr>
          <w:ilvl w:val="1"/>
          <w:numId w:val="28"/>
        </w:numPr>
        <w:spacing w:before="0" w:after="160"/>
        <w:jc w:val="left"/>
      </w:pPr>
      <w:r>
        <w:t xml:space="preserve">Megjelenik a „Regisztráció sikeres!” üzenet és erről kap egy emailt is. </w:t>
      </w:r>
    </w:p>
    <w:p w14:paraId="41CEFB73" w14:textId="77777777" w:rsidR="009340A2" w:rsidRDefault="009340A2" w:rsidP="009340A2">
      <w:pPr>
        <w:pStyle w:val="Listaszerbekezds"/>
        <w:numPr>
          <w:ilvl w:val="1"/>
          <w:numId w:val="28"/>
        </w:numPr>
        <w:spacing w:before="0" w:after="160"/>
        <w:jc w:val="left"/>
      </w:pPr>
      <w:r>
        <w:t>A felhasználót át irányítjuk a Login Oldalra.</w:t>
      </w:r>
    </w:p>
    <w:p w14:paraId="3C915194" w14:textId="77777777" w:rsidR="009340A2" w:rsidRPr="00275517" w:rsidRDefault="009340A2" w:rsidP="009340A2">
      <w:pPr>
        <w:pStyle w:val="Listaszerbekezds"/>
        <w:numPr>
          <w:ilvl w:val="0"/>
          <w:numId w:val="29"/>
        </w:numPr>
        <w:spacing w:before="0" w:after="160"/>
        <w:jc w:val="left"/>
        <w:rPr>
          <w:sz w:val="24"/>
          <w:szCs w:val="24"/>
        </w:rPr>
      </w:pPr>
      <w:r w:rsidRPr="00275517">
        <w:rPr>
          <w:b/>
          <w:bCs/>
          <w:sz w:val="24"/>
          <w:szCs w:val="24"/>
        </w:rPr>
        <w:t xml:space="preserve">Bemenet: </w:t>
      </w:r>
      <w:r>
        <w:rPr>
          <w:b/>
          <w:bCs/>
        </w:rPr>
        <w:t xml:space="preserve">name, email, password, role, </w:t>
      </w:r>
    </w:p>
    <w:p w14:paraId="2DF37CB3" w14:textId="77777777" w:rsidR="009340A2" w:rsidRPr="00275517" w:rsidRDefault="009340A2" w:rsidP="009340A2">
      <w:pPr>
        <w:pStyle w:val="Listaszerbekezds"/>
        <w:numPr>
          <w:ilvl w:val="0"/>
          <w:numId w:val="29"/>
        </w:numPr>
        <w:spacing w:before="0" w:after="160"/>
        <w:jc w:val="left"/>
      </w:pPr>
      <w:r>
        <w:rPr>
          <w:b/>
          <w:bCs/>
          <w:sz w:val="24"/>
          <w:szCs w:val="24"/>
        </w:rPr>
        <w:t xml:space="preserve">Kimenet: </w:t>
      </w:r>
      <w:r>
        <w:t>user objektum + átirányítás login oldalra + email küldése a sikeres bejelentkezésről</w:t>
      </w:r>
    </w:p>
    <w:p w14:paraId="7103A203" w14:textId="77777777" w:rsidR="009340A2" w:rsidRPr="00275517" w:rsidRDefault="009340A2" w:rsidP="009340A2">
      <w:pPr>
        <w:pStyle w:val="Listaszerbekezds"/>
        <w:numPr>
          <w:ilvl w:val="0"/>
          <w:numId w:val="29"/>
        </w:numPr>
        <w:spacing w:before="0" w:after="160"/>
        <w:jc w:val="left"/>
      </w:pPr>
      <w:r w:rsidRPr="009340A2">
        <w:t>UI kimenet</w:t>
      </w:r>
      <w:r>
        <w:rPr>
          <w:b/>
          <w:bCs/>
          <w:sz w:val="24"/>
          <w:szCs w:val="24"/>
        </w:rPr>
        <w:t xml:space="preserve">: </w:t>
      </w:r>
      <w:r>
        <w:t>sikeres bejelentkezés esetén, emailes vissza igazolás és átirányitás a login oldalra.</w:t>
      </w:r>
    </w:p>
    <w:p w14:paraId="336B35C4" w14:textId="77777777" w:rsidR="009340A2" w:rsidRDefault="009340A2" w:rsidP="009340A2">
      <w:pPr>
        <w:pStyle w:val="Listaszerbekezds"/>
        <w:numPr>
          <w:ilvl w:val="0"/>
          <w:numId w:val="29"/>
        </w:numPr>
        <w:spacing w:before="0" w:after="160"/>
        <w:jc w:val="left"/>
      </w:pPr>
      <w:r>
        <w:rPr>
          <w:b/>
          <w:bCs/>
          <w:sz w:val="24"/>
          <w:szCs w:val="24"/>
        </w:rPr>
        <w:t xml:space="preserve">Eljárás: </w:t>
      </w:r>
    </w:p>
    <w:p w14:paraId="32FA709A" w14:textId="77777777" w:rsidR="009340A2" w:rsidRDefault="009340A2" w:rsidP="009340A2">
      <w:pPr>
        <w:pStyle w:val="Listaszerbekezds"/>
        <w:numPr>
          <w:ilvl w:val="1"/>
          <w:numId w:val="29"/>
        </w:numPr>
        <w:spacing w:before="0" w:after="160"/>
        <w:jc w:val="left"/>
      </w:pPr>
      <w:r>
        <w:t>Ellenőrzi, hogy minden kötelező  mező(name, email, password)</w:t>
      </w:r>
    </w:p>
    <w:p w14:paraId="4CBE99F6" w14:textId="77777777" w:rsidR="009340A2" w:rsidRDefault="009340A2" w:rsidP="009340A2">
      <w:pPr>
        <w:pStyle w:val="Listaszerbekezds"/>
        <w:numPr>
          <w:ilvl w:val="1"/>
          <w:numId w:val="29"/>
        </w:numPr>
        <w:spacing w:before="0" w:after="160"/>
        <w:jc w:val="left"/>
      </w:pPr>
      <w:r>
        <w:t>Ellenőrzi, hogy az email biztosan nem foglalt az adatbázisban.</w:t>
      </w:r>
    </w:p>
    <w:p w14:paraId="47256049" w14:textId="77777777" w:rsidR="009340A2" w:rsidRDefault="009340A2" w:rsidP="009340A2">
      <w:pPr>
        <w:pStyle w:val="Listaszerbekezds"/>
        <w:numPr>
          <w:ilvl w:val="1"/>
          <w:numId w:val="29"/>
        </w:numPr>
        <w:spacing w:before="0" w:after="160"/>
        <w:jc w:val="left"/>
      </w:pPr>
      <w:r>
        <w:t xml:space="preserve">Ha minden rendben van: </w:t>
      </w:r>
    </w:p>
    <w:p w14:paraId="7FEBBC43" w14:textId="77777777" w:rsidR="009340A2" w:rsidRDefault="009340A2" w:rsidP="009340A2">
      <w:pPr>
        <w:pStyle w:val="Listaszerbekezds"/>
        <w:numPr>
          <w:ilvl w:val="2"/>
          <w:numId w:val="29"/>
        </w:numPr>
        <w:spacing w:before="0" w:after="160"/>
        <w:jc w:val="left"/>
      </w:pPr>
      <w:r>
        <w:t xml:space="preserve">A jelszót hash-eli </w:t>
      </w:r>
    </w:p>
    <w:p w14:paraId="4E3CEE09" w14:textId="77777777" w:rsidR="00093A1A" w:rsidRPr="008E0533" w:rsidRDefault="00093A1A" w:rsidP="00093A1A">
      <w:r>
        <w:t xml:space="preserve">      </w:t>
      </w:r>
    </w:p>
    <w:p w14:paraId="395E9D81" w14:textId="77777777" w:rsidR="00093A1A" w:rsidRPr="00384693" w:rsidRDefault="00093A1A" w:rsidP="00093A1A"/>
    <w:sectPr w:rsidR="00093A1A" w:rsidRPr="00384693" w:rsidSect="0046589C">
      <w:headerReference w:type="default" r:id="rId9"/>
      <w:footerReference w:type="default" r:id="rId10"/>
      <w:footerReference w:type="first" r:id="rId11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95044" w14:textId="77777777" w:rsidR="00822BAB" w:rsidRDefault="00822BAB" w:rsidP="007B0D64">
      <w:pPr>
        <w:spacing w:after="0" w:line="240" w:lineRule="auto"/>
      </w:pPr>
      <w:r>
        <w:separator/>
      </w:r>
    </w:p>
  </w:endnote>
  <w:endnote w:type="continuationSeparator" w:id="0">
    <w:p w14:paraId="3A3243CF" w14:textId="77777777" w:rsidR="00822BAB" w:rsidRDefault="00822BAB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94256DD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610B3FF1" w14:textId="77777777" w:rsidR="00903412" w:rsidRDefault="0090341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BC4D1" w14:textId="77777777" w:rsidR="00564E4E" w:rsidRPr="00564E4E" w:rsidRDefault="00564E4E" w:rsidP="00564E4E">
    <w:pPr>
      <w:jc w:val="center"/>
      <w:rPr>
        <w:sz w:val="20"/>
        <w:szCs w:val="20"/>
      </w:rPr>
    </w:pPr>
    <w:r w:rsidRPr="00564E4E">
      <w:rPr>
        <w:sz w:val="20"/>
        <w:szCs w:val="20"/>
      </w:rPr>
      <w:t>A logó AI használatával készült!</w:t>
    </w:r>
  </w:p>
  <w:p w14:paraId="6FEF7441" w14:textId="77777777" w:rsidR="00564E4E" w:rsidRDefault="00564E4E" w:rsidP="00564E4E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4E6A6" w14:textId="77777777" w:rsidR="00822BAB" w:rsidRDefault="00822BAB" w:rsidP="007B0D64">
      <w:pPr>
        <w:spacing w:after="0" w:line="240" w:lineRule="auto"/>
      </w:pPr>
      <w:r>
        <w:separator/>
      </w:r>
    </w:p>
  </w:footnote>
  <w:footnote w:type="continuationSeparator" w:id="0">
    <w:p w14:paraId="63007FD3" w14:textId="77777777" w:rsidR="00822BAB" w:rsidRDefault="00822BAB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3BEAC" w14:textId="103DD1BC" w:rsidR="007B0D64" w:rsidRDefault="00C132CC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2EA3D59E" wp14:editId="52E9DC58">
          <wp:extent cx="695325" cy="752086"/>
          <wp:effectExtent l="0" t="0" r="0" b="0"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08037" cy="765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0D64"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0761"/>
    <w:multiLevelType w:val="hybridMultilevel"/>
    <w:tmpl w:val="7902E712"/>
    <w:lvl w:ilvl="0" w:tplc="040E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A6721504">
      <w:start w:val="1"/>
      <w:numFmt w:val="decimal"/>
      <w:lvlText w:val="%2."/>
      <w:lvlJc w:val="left"/>
      <w:pPr>
        <w:ind w:left="1428" w:hanging="360"/>
      </w:pPr>
      <w:rPr>
        <w:rFonts w:hint="default"/>
      </w:rPr>
    </w:lvl>
    <w:lvl w:ilvl="2" w:tplc="040E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04DF7DA9"/>
    <w:multiLevelType w:val="hybridMultilevel"/>
    <w:tmpl w:val="81B44678"/>
    <w:lvl w:ilvl="0" w:tplc="A672150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EE93BE1"/>
    <w:multiLevelType w:val="hybridMultilevel"/>
    <w:tmpl w:val="4838EA10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D34B80"/>
    <w:multiLevelType w:val="hybridMultilevel"/>
    <w:tmpl w:val="FC18E3F8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1E1537C7"/>
    <w:multiLevelType w:val="hybridMultilevel"/>
    <w:tmpl w:val="FB58FC60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1F5418C5"/>
    <w:multiLevelType w:val="hybridMultilevel"/>
    <w:tmpl w:val="DA625DB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8024C6"/>
    <w:multiLevelType w:val="hybridMultilevel"/>
    <w:tmpl w:val="E0245CC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4613D40"/>
    <w:multiLevelType w:val="hybridMultilevel"/>
    <w:tmpl w:val="8708CE1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647AE9"/>
    <w:multiLevelType w:val="hybridMultilevel"/>
    <w:tmpl w:val="8EB407D0"/>
    <w:lvl w:ilvl="0" w:tplc="7E6ED38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E7B4D"/>
    <w:multiLevelType w:val="hybridMultilevel"/>
    <w:tmpl w:val="00AC0E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B23E0B"/>
    <w:multiLevelType w:val="hybridMultilevel"/>
    <w:tmpl w:val="F77AB23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1154CE5"/>
    <w:multiLevelType w:val="hybridMultilevel"/>
    <w:tmpl w:val="EB2A643A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12130A3"/>
    <w:multiLevelType w:val="hybridMultilevel"/>
    <w:tmpl w:val="5BC4EB7C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19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36F1B0E"/>
    <w:multiLevelType w:val="hybridMultilevel"/>
    <w:tmpl w:val="1B4A44D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4F3340D"/>
    <w:multiLevelType w:val="hybridMultilevel"/>
    <w:tmpl w:val="0A34E89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2034D3"/>
    <w:multiLevelType w:val="hybridMultilevel"/>
    <w:tmpl w:val="94BA2050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5AF073FE"/>
    <w:multiLevelType w:val="hybridMultilevel"/>
    <w:tmpl w:val="5FE2E2C8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BCA0B7D"/>
    <w:multiLevelType w:val="hybridMultilevel"/>
    <w:tmpl w:val="E9863B0E"/>
    <w:lvl w:ilvl="0" w:tplc="040E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20" w15:restartNumberingAfterBreak="0">
    <w:nsid w:val="5C1671EA"/>
    <w:multiLevelType w:val="hybridMultilevel"/>
    <w:tmpl w:val="541C48D0"/>
    <w:lvl w:ilvl="0" w:tplc="040E000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1" w:tplc="7E6ED380">
      <w:start w:val="1"/>
      <w:numFmt w:val="decimal"/>
      <w:lvlText w:val="%2."/>
      <w:lvlJc w:val="left"/>
      <w:pPr>
        <w:ind w:left="3271" w:hanging="360"/>
      </w:pPr>
      <w:rPr>
        <w:rFonts w:hint="default"/>
      </w:rPr>
    </w:lvl>
    <w:lvl w:ilvl="2" w:tplc="040E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</w:abstractNum>
  <w:abstractNum w:abstractNumId="21" w15:restartNumberingAfterBreak="0">
    <w:nsid w:val="646414C8"/>
    <w:multiLevelType w:val="hybridMultilevel"/>
    <w:tmpl w:val="C196244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257C0E"/>
    <w:multiLevelType w:val="hybridMultilevel"/>
    <w:tmpl w:val="FBF0BC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FF669E"/>
    <w:multiLevelType w:val="hybridMultilevel"/>
    <w:tmpl w:val="407C3BC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C5679D2"/>
    <w:multiLevelType w:val="hybridMultilevel"/>
    <w:tmpl w:val="B3508E88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721E3991"/>
    <w:multiLevelType w:val="hybridMultilevel"/>
    <w:tmpl w:val="72FCB9C4"/>
    <w:lvl w:ilvl="0" w:tplc="040E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6" w15:restartNumberingAfterBreak="0">
    <w:nsid w:val="74EC6014"/>
    <w:multiLevelType w:val="hybridMultilevel"/>
    <w:tmpl w:val="373AF6C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8A72B2"/>
    <w:multiLevelType w:val="hybridMultilevel"/>
    <w:tmpl w:val="E35CEDCE"/>
    <w:lvl w:ilvl="0" w:tplc="040E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8" w15:restartNumberingAfterBreak="0">
    <w:nsid w:val="7AA558AC"/>
    <w:multiLevelType w:val="multilevel"/>
    <w:tmpl w:val="AD9832DA"/>
    <w:lvl w:ilvl="0">
      <w:start w:val="1"/>
      <w:numFmt w:val="decimal"/>
      <w:pStyle w:val="Cmsor1"/>
      <w:lvlText w:val="%1"/>
      <w:lvlJc w:val="left"/>
      <w:pPr>
        <w:ind w:left="5463" w:hanging="360"/>
      </w:pPr>
      <w:rPr>
        <w:rFonts w:hint="default"/>
        <w:color w:val="222A35" w:themeColor="text2" w:themeShade="80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  <w:color w:val="1F3864" w:themeColor="accent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8"/>
  </w:num>
  <w:num w:numId="2">
    <w:abstractNumId w:val="3"/>
  </w:num>
  <w:num w:numId="3">
    <w:abstractNumId w:val="28"/>
  </w:num>
  <w:num w:numId="4">
    <w:abstractNumId w:val="10"/>
  </w:num>
  <w:num w:numId="5">
    <w:abstractNumId w:val="5"/>
  </w:num>
  <w:num w:numId="6">
    <w:abstractNumId w:val="4"/>
  </w:num>
  <w:num w:numId="7">
    <w:abstractNumId w:val="25"/>
  </w:num>
  <w:num w:numId="8">
    <w:abstractNumId w:val="24"/>
  </w:num>
  <w:num w:numId="9">
    <w:abstractNumId w:val="16"/>
  </w:num>
  <w:num w:numId="10">
    <w:abstractNumId w:val="19"/>
  </w:num>
  <w:num w:numId="11">
    <w:abstractNumId w:val="26"/>
  </w:num>
  <w:num w:numId="12">
    <w:abstractNumId w:val="11"/>
  </w:num>
  <w:num w:numId="13">
    <w:abstractNumId w:val="23"/>
  </w:num>
  <w:num w:numId="14">
    <w:abstractNumId w:val="17"/>
  </w:num>
  <w:num w:numId="15">
    <w:abstractNumId w:val="27"/>
  </w:num>
  <w:num w:numId="16">
    <w:abstractNumId w:val="21"/>
  </w:num>
  <w:num w:numId="17">
    <w:abstractNumId w:val="18"/>
  </w:num>
  <w:num w:numId="18">
    <w:abstractNumId w:val="2"/>
  </w:num>
  <w:num w:numId="19">
    <w:abstractNumId w:val="7"/>
  </w:num>
  <w:num w:numId="20">
    <w:abstractNumId w:val="22"/>
  </w:num>
  <w:num w:numId="21">
    <w:abstractNumId w:val="12"/>
  </w:num>
  <w:num w:numId="22">
    <w:abstractNumId w:val="15"/>
  </w:num>
  <w:num w:numId="23">
    <w:abstractNumId w:val="8"/>
  </w:num>
  <w:num w:numId="24">
    <w:abstractNumId w:val="9"/>
  </w:num>
  <w:num w:numId="25">
    <w:abstractNumId w:val="6"/>
  </w:num>
  <w:num w:numId="26">
    <w:abstractNumId w:val="20"/>
  </w:num>
  <w:num w:numId="27">
    <w:abstractNumId w:val="14"/>
  </w:num>
  <w:num w:numId="28">
    <w:abstractNumId w:val="1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BD"/>
    <w:rsid w:val="00003DC7"/>
    <w:rsid w:val="000410E1"/>
    <w:rsid w:val="00072D15"/>
    <w:rsid w:val="0009138A"/>
    <w:rsid w:val="00093A1A"/>
    <w:rsid w:val="000A085A"/>
    <w:rsid w:val="000A0AE1"/>
    <w:rsid w:val="000A2BEA"/>
    <w:rsid w:val="000A6266"/>
    <w:rsid w:val="000B2020"/>
    <w:rsid w:val="000B5D6A"/>
    <w:rsid w:val="000F60FC"/>
    <w:rsid w:val="00113B1D"/>
    <w:rsid w:val="00126150"/>
    <w:rsid w:val="00185873"/>
    <w:rsid w:val="00187021"/>
    <w:rsid w:val="001A0292"/>
    <w:rsid w:val="001A43BA"/>
    <w:rsid w:val="001B5462"/>
    <w:rsid w:val="001C5779"/>
    <w:rsid w:val="001C5C8F"/>
    <w:rsid w:val="001F7580"/>
    <w:rsid w:val="002137E5"/>
    <w:rsid w:val="002146B9"/>
    <w:rsid w:val="00240EB7"/>
    <w:rsid w:val="0025230E"/>
    <w:rsid w:val="00264A2E"/>
    <w:rsid w:val="00270CC3"/>
    <w:rsid w:val="00306795"/>
    <w:rsid w:val="00362300"/>
    <w:rsid w:val="00376DD6"/>
    <w:rsid w:val="00384693"/>
    <w:rsid w:val="003A09E3"/>
    <w:rsid w:val="003A12B3"/>
    <w:rsid w:val="003D10E4"/>
    <w:rsid w:val="003E6690"/>
    <w:rsid w:val="003F7065"/>
    <w:rsid w:val="00401A83"/>
    <w:rsid w:val="0040317D"/>
    <w:rsid w:val="0045078F"/>
    <w:rsid w:val="0046589C"/>
    <w:rsid w:val="00466710"/>
    <w:rsid w:val="0046692C"/>
    <w:rsid w:val="00475464"/>
    <w:rsid w:val="004B468F"/>
    <w:rsid w:val="00544A9E"/>
    <w:rsid w:val="00564E4E"/>
    <w:rsid w:val="005B2A3C"/>
    <w:rsid w:val="005B3CB5"/>
    <w:rsid w:val="005C2224"/>
    <w:rsid w:val="00607613"/>
    <w:rsid w:val="00621501"/>
    <w:rsid w:val="006431B2"/>
    <w:rsid w:val="00646E25"/>
    <w:rsid w:val="006835B3"/>
    <w:rsid w:val="00687D58"/>
    <w:rsid w:val="006A5E98"/>
    <w:rsid w:val="006B5A27"/>
    <w:rsid w:val="00733793"/>
    <w:rsid w:val="007425DC"/>
    <w:rsid w:val="0075104C"/>
    <w:rsid w:val="007868AE"/>
    <w:rsid w:val="007B0D64"/>
    <w:rsid w:val="007C105F"/>
    <w:rsid w:val="007C24C8"/>
    <w:rsid w:val="007C6F35"/>
    <w:rsid w:val="007F3F21"/>
    <w:rsid w:val="00802DC4"/>
    <w:rsid w:val="00803ED1"/>
    <w:rsid w:val="00822BAB"/>
    <w:rsid w:val="00822C8E"/>
    <w:rsid w:val="00864D99"/>
    <w:rsid w:val="00883DB2"/>
    <w:rsid w:val="008D6F61"/>
    <w:rsid w:val="008E0533"/>
    <w:rsid w:val="008F07CD"/>
    <w:rsid w:val="00903412"/>
    <w:rsid w:val="0090615A"/>
    <w:rsid w:val="009340A2"/>
    <w:rsid w:val="00981689"/>
    <w:rsid w:val="009A0C46"/>
    <w:rsid w:val="009F3A2A"/>
    <w:rsid w:val="009F6738"/>
    <w:rsid w:val="00A06622"/>
    <w:rsid w:val="00A134C5"/>
    <w:rsid w:val="00A156C8"/>
    <w:rsid w:val="00A3524C"/>
    <w:rsid w:val="00A55E1C"/>
    <w:rsid w:val="00A72449"/>
    <w:rsid w:val="00A74C95"/>
    <w:rsid w:val="00A922BE"/>
    <w:rsid w:val="00AB5F8D"/>
    <w:rsid w:val="00AD27D0"/>
    <w:rsid w:val="00AD563D"/>
    <w:rsid w:val="00AF4CBD"/>
    <w:rsid w:val="00B13562"/>
    <w:rsid w:val="00B82746"/>
    <w:rsid w:val="00BA0D8A"/>
    <w:rsid w:val="00BD153E"/>
    <w:rsid w:val="00BE4051"/>
    <w:rsid w:val="00BE5547"/>
    <w:rsid w:val="00C04475"/>
    <w:rsid w:val="00C04C2F"/>
    <w:rsid w:val="00C04ECF"/>
    <w:rsid w:val="00C132CC"/>
    <w:rsid w:val="00C47194"/>
    <w:rsid w:val="00C53DCB"/>
    <w:rsid w:val="00C568E6"/>
    <w:rsid w:val="00C61D21"/>
    <w:rsid w:val="00C62056"/>
    <w:rsid w:val="00C7402B"/>
    <w:rsid w:val="00C8783E"/>
    <w:rsid w:val="00CA3679"/>
    <w:rsid w:val="00D439E2"/>
    <w:rsid w:val="00D4652A"/>
    <w:rsid w:val="00D92AFA"/>
    <w:rsid w:val="00DA3857"/>
    <w:rsid w:val="00DC7E50"/>
    <w:rsid w:val="00DE0F2C"/>
    <w:rsid w:val="00E43D5A"/>
    <w:rsid w:val="00E57512"/>
    <w:rsid w:val="00E66B59"/>
    <w:rsid w:val="00E75BFF"/>
    <w:rsid w:val="00EA2642"/>
    <w:rsid w:val="00EA47D0"/>
    <w:rsid w:val="00EC3E36"/>
    <w:rsid w:val="00F2440D"/>
    <w:rsid w:val="00F31205"/>
    <w:rsid w:val="00F317C5"/>
    <w:rsid w:val="00F57DE0"/>
    <w:rsid w:val="00FA294E"/>
    <w:rsid w:val="00FF1F3F"/>
    <w:rsid w:val="00FF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C5E1E2"/>
  <w15:chartTrackingRefBased/>
  <w15:docId w15:val="{45F15670-9723-436C-AB15-AAF37FAF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D439E2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1F3864" w:themeColor="accent1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340A2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D439E2"/>
    <w:rPr>
      <w:rFonts w:ascii="Times New Roman" w:hAnsi="Times New Roman" w:cs="Times New Roman"/>
      <w:noProof/>
      <w:color w:val="1F3864" w:themeColor="accent1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unhideWhenUsed/>
    <w:rsid w:val="009A0C46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75B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75BFF"/>
    <w:rPr>
      <w:rFonts w:ascii="Segoe UI" w:hAnsi="Segoe UI" w:cs="Segoe UI"/>
      <w:sz w:val="18"/>
      <w:szCs w:val="18"/>
    </w:rPr>
  </w:style>
  <w:style w:type="character" w:customStyle="1" w:styleId="Cmsor3Char">
    <w:name w:val="Címsor 3 Char"/>
    <w:basedOn w:val="Bekezdsalapbettpusa"/>
    <w:link w:val="Cmsor3"/>
    <w:uiPriority w:val="9"/>
    <w:rsid w:val="009340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9340A2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6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urimartin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DE2C6-A554-4417-9830-60121C759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4</Pages>
  <Words>353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Csúri Martin</dc:creator>
  <cp:keywords/>
  <dc:description/>
  <cp:lastModifiedBy>Pap Olivér</cp:lastModifiedBy>
  <cp:revision>3</cp:revision>
  <cp:lastPrinted>2026-09-25T07:35:00Z</cp:lastPrinted>
  <dcterms:created xsi:type="dcterms:W3CDTF">2026-10-06T09:50:00Z</dcterms:created>
  <dcterms:modified xsi:type="dcterms:W3CDTF">2026-10-06T09:52:00Z</dcterms:modified>
</cp:coreProperties>
</file>